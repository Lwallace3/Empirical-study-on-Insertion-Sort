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CF24FF" w14:textId="405FB017" w:rsidR="00752301" w:rsidRDefault="00752301" w:rsidP="00752301">
      <w:pPr>
        <w:pStyle w:val="Heading1"/>
      </w:pPr>
      <w:bookmarkStart w:id="0" w:name="_GoBack"/>
      <w:bookmarkEnd w:id="0"/>
      <w:r>
        <w:t>Empirical study of the insertion sort.</w:t>
      </w:r>
    </w:p>
    <w:p w14:paraId="21B45689" w14:textId="77777777" w:rsidR="00752301" w:rsidRPr="00752301" w:rsidRDefault="00752301" w:rsidP="00752301"/>
    <w:p w14:paraId="1586E4AD" w14:textId="456DA712" w:rsidR="001727DB" w:rsidRDefault="001727DB">
      <w:r>
        <w:t>Aim : Plan and run</w:t>
      </w:r>
      <w:r w:rsidR="00C93329">
        <w:t xml:space="preserve"> a</w:t>
      </w:r>
      <w:r>
        <w:t>n empirical study of insertion sort</w:t>
      </w:r>
      <w:r w:rsidR="00752301">
        <w:t xml:space="preserve"> in order to deduce the complexity for the best worst and average cases</w:t>
      </w:r>
      <w:r>
        <w:t>.</w:t>
      </w:r>
    </w:p>
    <w:p w14:paraId="1AAF3D9A" w14:textId="77777777" w:rsidR="00860907" w:rsidRDefault="00860907"/>
    <w:p w14:paraId="131C425B" w14:textId="77777777" w:rsidR="00C6148E" w:rsidRDefault="001727DB" w:rsidP="00C6148E">
      <w:pPr>
        <w:pStyle w:val="Heading1"/>
        <w:rPr>
          <w:color w:val="auto"/>
        </w:rPr>
      </w:pPr>
      <w:r w:rsidRPr="001727DB">
        <w:rPr>
          <w:color w:val="auto"/>
        </w:rPr>
        <w:t>Experiment Design</w:t>
      </w:r>
    </w:p>
    <w:p w14:paraId="0363C94B" w14:textId="71FD867C" w:rsidR="00752301" w:rsidRDefault="00C6148E" w:rsidP="00C6148E">
      <w:r>
        <w:t xml:space="preserve">For this experiment I will decide on some </w:t>
      </w:r>
      <w:r w:rsidR="00752301">
        <w:t>pre-set</w:t>
      </w:r>
      <w:r>
        <w:t xml:space="preserve"> values of n, the size of the array of numbers, and I will produce code to efficiently analyse </w:t>
      </w:r>
      <w:r w:rsidR="00752301">
        <w:t>the complexities for best, worst and average cases</w:t>
      </w:r>
      <w:r>
        <w:t>.</w:t>
      </w:r>
    </w:p>
    <w:p w14:paraId="4756AA0D" w14:textId="01405151" w:rsidR="009260CA" w:rsidRPr="00C6148E" w:rsidRDefault="00752301" w:rsidP="00C6148E">
      <w:r>
        <w:t>F</w:t>
      </w:r>
      <w:r w:rsidR="00F132DA">
        <w:t xml:space="preserve">or the particular values of n, I have decided to begin with a base number of 5 as it is low enough to establish a minimum but also high enough to allow for multiple different random cases. I then multiplied this by 4 four times to give the n values 5, 20, 80, 320 and 1280. I decided this as when it comes to making the graphs it will create a much wider scale which will better represent the worst, best and average complexities. </w:t>
      </w:r>
    </w:p>
    <w:p w14:paraId="77D2C94B" w14:textId="11163A42" w:rsidR="009260CA" w:rsidRDefault="009260CA" w:rsidP="00040C13">
      <w:r>
        <w:t>When it comes to generating the random values of n I will generate 5 random cases in order to give a fair average of each of the 5 values of n and to generate these ill simply enter all the numbers into an array and use a random shuffle method which will completely change the order of the array in an unpredictable manner in order to produce fair results for the average complexity. When it comes to generating the best- and worst-case complexities however I’ll simply fill an array from 0 to n in increments of 1 for the best case and then for the worst case I’ll do the same but from n to 0.</w:t>
      </w:r>
    </w:p>
    <w:p w14:paraId="66168E57" w14:textId="7EEE281F" w:rsidR="009260CA" w:rsidRDefault="00C6148E" w:rsidP="00040C13">
      <w:r>
        <w:t>The code produced will include a variable “</w:t>
      </w:r>
      <w:r w:rsidR="005B42A9">
        <w:t>compCount</w:t>
      </w:r>
      <w:r>
        <w:t>” and a print statement in the sort method where count will increment when a comparison between two numbers in the given array is carried out in the sort so that the time complexity to be calculated before its printed off to allow me to record it for each value of n. The values will be recorded firstly into a table before they are converted into various graphs in order to compare complexities between best, worst and average as well as to individually represent each. The shapes of the curves of the graphs will allow me to distinguish their asymptotic complexity.</w:t>
      </w:r>
    </w:p>
    <w:p w14:paraId="2344E47E" w14:textId="73FB0C9E" w:rsidR="00F132DA" w:rsidRDefault="00F132DA" w:rsidP="00040C13"/>
    <w:p w14:paraId="01200BB4" w14:textId="77777777" w:rsidR="00860907" w:rsidRDefault="00860907" w:rsidP="00040C13"/>
    <w:p w14:paraId="667ED098" w14:textId="77777777" w:rsidR="00040C13" w:rsidRPr="00FC4CF2" w:rsidRDefault="00040C13" w:rsidP="00040C13">
      <w:pPr>
        <w:pStyle w:val="Heading1"/>
        <w:rPr>
          <w:color w:val="auto"/>
        </w:rPr>
      </w:pPr>
      <w:r w:rsidRPr="00FC4CF2">
        <w:rPr>
          <w:color w:val="auto"/>
        </w:rPr>
        <w:t>Producing Code</w:t>
      </w:r>
    </w:p>
    <w:p w14:paraId="2A153601" w14:textId="3A949F3F" w:rsidR="00E662CD" w:rsidRDefault="00040C13" w:rsidP="00040C13">
      <w:r>
        <w:t xml:space="preserve">Firstly the code for an insertion sort was created which was found from reference [1] which was tested with a few test arrays to make sure it was producing the expected </w:t>
      </w:r>
      <w:r w:rsidR="00860907">
        <w:t>outputs</w:t>
      </w:r>
      <w:r w:rsidR="004D02CA">
        <w:t xml:space="preserve"> and after being confident it worked as expected a variable “compCount” was added to count the number of comparisons in the insertion sort</w:t>
      </w:r>
      <w:r w:rsidR="00E662CD">
        <w:t>.</w:t>
      </w:r>
      <w:r w:rsidR="0067377F">
        <w:t xml:space="preserve"> The method was then altered to print the amount of comparisons </w:t>
      </w:r>
      <w:r w:rsidR="00095D9F">
        <w:t>before</w:t>
      </w:r>
      <w:r w:rsidR="0067377F">
        <w:t xml:space="preserve"> the sorted array</w:t>
      </w:r>
      <w:r w:rsidR="00095D9F">
        <w:t xml:space="preserve"> was printed</w:t>
      </w:r>
      <w:r w:rsidR="0067377F">
        <w:t>.</w:t>
      </w:r>
      <w:r w:rsidR="00E662CD">
        <w:t xml:space="preserve"> The code for the insertion sort can be seen in figure 1.</w:t>
      </w:r>
    </w:p>
    <w:p w14:paraId="4935EB4C" w14:textId="77777777" w:rsidR="008237BB" w:rsidRPr="00040C13" w:rsidRDefault="008237BB" w:rsidP="00040C13">
      <w:r>
        <w:rPr>
          <w:noProof/>
          <w:lang w:eastAsia="en-GB"/>
        </w:rPr>
        <w:lastRenderedPageBreak/>
        <w:drawing>
          <wp:anchor distT="0" distB="0" distL="114300" distR="114300" simplePos="0" relativeHeight="251660288" behindDoc="1" locked="0" layoutInCell="1" allowOverlap="1" wp14:anchorId="5B6C8E83" wp14:editId="6EA4146C">
            <wp:simplePos x="0" y="0"/>
            <wp:positionH relativeFrom="margin">
              <wp:align>left</wp:align>
            </wp:positionH>
            <wp:positionV relativeFrom="paragraph">
              <wp:posOffset>189961</wp:posOffset>
            </wp:positionV>
            <wp:extent cx="2428875" cy="2884805"/>
            <wp:effectExtent l="0" t="0" r="9525" b="0"/>
            <wp:wrapTight wrapText="bothSides">
              <wp:wrapPolygon edited="0">
                <wp:start x="0" y="0"/>
                <wp:lineTo x="0" y="21396"/>
                <wp:lineTo x="21515" y="21396"/>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655" t="30580" r="10924" b="17302"/>
                    <a:stretch/>
                  </pic:blipFill>
                  <pic:spPr bwMode="auto">
                    <a:xfrm>
                      <a:off x="0" y="0"/>
                      <a:ext cx="2428875" cy="288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90A3B8" w14:textId="77777777" w:rsidR="00E662CD" w:rsidRDefault="00E662CD" w:rsidP="00040C13"/>
    <w:p w14:paraId="2BE58CE8" w14:textId="77777777" w:rsidR="00040C13" w:rsidRDefault="00040C13" w:rsidP="00040C13">
      <w:pPr>
        <w:tabs>
          <w:tab w:val="left" w:pos="1035"/>
        </w:tabs>
      </w:pPr>
      <w:r>
        <w:tab/>
      </w:r>
    </w:p>
    <w:p w14:paraId="205B6990" w14:textId="77777777" w:rsidR="00040C13" w:rsidRDefault="00040C13" w:rsidP="00040C13">
      <w:pPr>
        <w:tabs>
          <w:tab w:val="left" w:pos="1035"/>
        </w:tabs>
      </w:pPr>
    </w:p>
    <w:p w14:paraId="6DED8583" w14:textId="77777777" w:rsidR="00040C13" w:rsidRDefault="00040C13" w:rsidP="00040C13">
      <w:pPr>
        <w:ind w:firstLine="720"/>
      </w:pPr>
    </w:p>
    <w:p w14:paraId="4C27E860" w14:textId="77777777" w:rsidR="00040C13" w:rsidRDefault="00040C13" w:rsidP="00040C13"/>
    <w:p w14:paraId="320A9965" w14:textId="77777777" w:rsidR="00040C13" w:rsidRDefault="00040C13" w:rsidP="00040C13"/>
    <w:p w14:paraId="5BAB8E75" w14:textId="77777777" w:rsidR="00E662CD" w:rsidRDefault="00E662CD" w:rsidP="00040C13"/>
    <w:p w14:paraId="5F850561" w14:textId="77777777" w:rsidR="00E662CD" w:rsidRPr="00E662CD" w:rsidRDefault="00E662CD" w:rsidP="00E662CD"/>
    <w:p w14:paraId="0D2C4324" w14:textId="77777777" w:rsidR="00E662CD" w:rsidRPr="00E662CD" w:rsidRDefault="00E662CD" w:rsidP="00E662CD"/>
    <w:p w14:paraId="76187AF1" w14:textId="77777777" w:rsidR="00E662CD" w:rsidRDefault="00E662CD" w:rsidP="00E662CD"/>
    <w:p w14:paraId="2431589A" w14:textId="77777777" w:rsidR="00040C13" w:rsidRDefault="00E662CD" w:rsidP="00E662CD">
      <w:r>
        <w:t>Figure 1:  Insertion sort code followed by the print method.</w:t>
      </w:r>
    </w:p>
    <w:p w14:paraId="1420D8E6" w14:textId="77777777" w:rsidR="008237BB" w:rsidRDefault="008237BB" w:rsidP="00E662CD"/>
    <w:p w14:paraId="4B2DB7EF" w14:textId="77777777" w:rsidR="00E662CD" w:rsidRDefault="00E662CD" w:rsidP="00E662CD">
      <w:r>
        <w:t xml:space="preserve">After being able to visibly see that the code was producing the expected results the main method was </w:t>
      </w:r>
      <w:r w:rsidR="008237BB">
        <w:t>filled along with 3 new methods to produce best, worst and random cases. The 3 new methods can be seen in figure 2. The best and worst case simply worked by created an array of size “length” and filling them with the numbers from 1 to length for best case and from length to 1 for worst case. As for the random cases, a new array was made and filled with numbers before random pairs of random numbers get shuffled around producing a fully randomised array.</w:t>
      </w:r>
    </w:p>
    <w:p w14:paraId="33F6377F" w14:textId="77777777" w:rsidR="00E662CD" w:rsidRDefault="00E662CD" w:rsidP="00E662CD"/>
    <w:p w14:paraId="07BBDDA7" w14:textId="77777777" w:rsidR="00E662CD" w:rsidRDefault="008237BB" w:rsidP="00E662CD">
      <w:r>
        <w:rPr>
          <w:noProof/>
          <w:lang w:eastAsia="en-GB"/>
        </w:rPr>
        <w:drawing>
          <wp:anchor distT="0" distB="0" distL="114300" distR="114300" simplePos="0" relativeHeight="251661312" behindDoc="1" locked="0" layoutInCell="1" allowOverlap="1" wp14:anchorId="27B07576" wp14:editId="3796FE05">
            <wp:simplePos x="0" y="0"/>
            <wp:positionH relativeFrom="margin">
              <wp:align>left</wp:align>
            </wp:positionH>
            <wp:positionV relativeFrom="paragraph">
              <wp:posOffset>19050</wp:posOffset>
            </wp:positionV>
            <wp:extent cx="2290445" cy="3009900"/>
            <wp:effectExtent l="0" t="0" r="0" b="0"/>
            <wp:wrapTight wrapText="bothSides">
              <wp:wrapPolygon edited="0">
                <wp:start x="0" y="0"/>
                <wp:lineTo x="0" y="21463"/>
                <wp:lineTo x="21378" y="21463"/>
                <wp:lineTo x="213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9661" t="22336" r="11755" b="17568"/>
                    <a:stretch/>
                  </pic:blipFill>
                  <pic:spPr bwMode="auto">
                    <a:xfrm>
                      <a:off x="0" y="0"/>
                      <a:ext cx="2290445" cy="3009900"/>
                    </a:xfrm>
                    <a:prstGeom prst="rect">
                      <a:avLst/>
                    </a:prstGeom>
                    <a:ln>
                      <a:noFill/>
                    </a:ln>
                    <a:extLst>
                      <a:ext uri="{53640926-AAD7-44D8-BBD7-CCE9431645EC}">
                        <a14:shadowObscured xmlns:a14="http://schemas.microsoft.com/office/drawing/2010/main"/>
                      </a:ext>
                    </a:extLst>
                  </pic:spPr>
                </pic:pic>
              </a:graphicData>
            </a:graphic>
          </wp:anchor>
        </w:drawing>
      </w:r>
    </w:p>
    <w:p w14:paraId="4D331354" w14:textId="77777777" w:rsidR="00E662CD" w:rsidRDefault="00E662CD" w:rsidP="00E662CD"/>
    <w:p w14:paraId="3B79582E" w14:textId="77777777" w:rsidR="00E662CD" w:rsidRDefault="00E662CD" w:rsidP="00E662CD"/>
    <w:p w14:paraId="3938AE4F" w14:textId="77777777" w:rsidR="00E662CD" w:rsidRDefault="00E662CD" w:rsidP="00E662CD"/>
    <w:p w14:paraId="4E83DF1F" w14:textId="77777777" w:rsidR="00E662CD" w:rsidRDefault="00E662CD" w:rsidP="00E662CD"/>
    <w:p w14:paraId="34137A9C" w14:textId="77777777" w:rsidR="00E662CD" w:rsidRDefault="00E662CD" w:rsidP="00E662CD"/>
    <w:p w14:paraId="6A537E0C" w14:textId="77777777" w:rsidR="00E662CD" w:rsidRDefault="00E662CD" w:rsidP="00E662CD"/>
    <w:p w14:paraId="20178839" w14:textId="77777777" w:rsidR="00E662CD" w:rsidRDefault="00E662CD" w:rsidP="00E662CD"/>
    <w:p w14:paraId="41D1C1D5" w14:textId="77777777" w:rsidR="00E662CD" w:rsidRDefault="00E662CD" w:rsidP="00E662CD"/>
    <w:p w14:paraId="2705DB07" w14:textId="77777777" w:rsidR="00E662CD" w:rsidRDefault="00E662CD" w:rsidP="00E662CD"/>
    <w:p w14:paraId="26B05C6F" w14:textId="77777777" w:rsidR="00E662CD" w:rsidRDefault="00E662CD" w:rsidP="00E662CD"/>
    <w:p w14:paraId="56D6CD56" w14:textId="77777777" w:rsidR="00E662CD" w:rsidRDefault="008237BB" w:rsidP="00E662CD">
      <w:r>
        <w:t>Figure 2: Generate methods for best, worst and random cases.</w:t>
      </w:r>
    </w:p>
    <w:p w14:paraId="0990533B" w14:textId="77777777" w:rsidR="008237BB" w:rsidRDefault="008237BB" w:rsidP="00E662CD">
      <w:r>
        <w:lastRenderedPageBreak/>
        <w:t>The main method contained the code shown in figure 3 which produced both the best and worst cases for the array of size “length” as well as 5 randomised cases for each “length”. It produces 5 sets of these results and each time length was multiplied by 4.</w:t>
      </w:r>
    </w:p>
    <w:p w14:paraId="00D5C2FF" w14:textId="77777777" w:rsidR="00E662CD" w:rsidRDefault="008237BB" w:rsidP="00E662CD">
      <w:r>
        <w:rPr>
          <w:noProof/>
          <w:lang w:eastAsia="en-GB"/>
        </w:rPr>
        <w:drawing>
          <wp:anchor distT="0" distB="0" distL="114300" distR="114300" simplePos="0" relativeHeight="251662336" behindDoc="1" locked="0" layoutInCell="1" allowOverlap="1" wp14:anchorId="369BCA9A" wp14:editId="11B8460C">
            <wp:simplePos x="0" y="0"/>
            <wp:positionH relativeFrom="margin">
              <wp:align>left</wp:align>
            </wp:positionH>
            <wp:positionV relativeFrom="paragraph">
              <wp:posOffset>10675</wp:posOffset>
            </wp:positionV>
            <wp:extent cx="2857500" cy="2997200"/>
            <wp:effectExtent l="0" t="0" r="0" b="0"/>
            <wp:wrapTight wrapText="bothSides">
              <wp:wrapPolygon edited="0">
                <wp:start x="0" y="0"/>
                <wp:lineTo x="0" y="21417"/>
                <wp:lineTo x="21456" y="21417"/>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9661" t="10370" r="6437" b="32724"/>
                    <a:stretch/>
                  </pic:blipFill>
                  <pic:spPr bwMode="auto">
                    <a:xfrm>
                      <a:off x="0" y="0"/>
                      <a:ext cx="2857500" cy="2997200"/>
                    </a:xfrm>
                    <a:prstGeom prst="rect">
                      <a:avLst/>
                    </a:prstGeom>
                    <a:ln>
                      <a:noFill/>
                    </a:ln>
                    <a:extLst>
                      <a:ext uri="{53640926-AAD7-44D8-BBD7-CCE9431645EC}">
                        <a14:shadowObscured xmlns:a14="http://schemas.microsoft.com/office/drawing/2010/main"/>
                      </a:ext>
                    </a:extLst>
                  </pic:spPr>
                </pic:pic>
              </a:graphicData>
            </a:graphic>
          </wp:anchor>
        </w:drawing>
      </w:r>
    </w:p>
    <w:p w14:paraId="23A66BD5" w14:textId="77777777" w:rsidR="00E662CD" w:rsidRDefault="00E662CD" w:rsidP="00E662CD"/>
    <w:p w14:paraId="428390E3" w14:textId="77777777" w:rsidR="00E662CD" w:rsidRDefault="00E662CD" w:rsidP="00E662CD"/>
    <w:p w14:paraId="4C5A36E2" w14:textId="77777777" w:rsidR="00E662CD" w:rsidRDefault="00E662CD" w:rsidP="00E662CD"/>
    <w:p w14:paraId="3BF8592A" w14:textId="77777777" w:rsidR="008237BB" w:rsidRDefault="008237BB" w:rsidP="00E662CD"/>
    <w:p w14:paraId="41816AA9" w14:textId="77777777" w:rsidR="008237BB" w:rsidRPr="008237BB" w:rsidRDefault="008237BB" w:rsidP="008237BB"/>
    <w:p w14:paraId="1CE5BD66" w14:textId="77777777" w:rsidR="008237BB" w:rsidRPr="008237BB" w:rsidRDefault="008237BB" w:rsidP="008237BB"/>
    <w:p w14:paraId="349FAA07" w14:textId="77777777" w:rsidR="008237BB" w:rsidRPr="008237BB" w:rsidRDefault="008237BB" w:rsidP="008237BB"/>
    <w:p w14:paraId="6C4A9C51" w14:textId="77777777" w:rsidR="008237BB" w:rsidRPr="008237BB" w:rsidRDefault="008237BB" w:rsidP="008237BB"/>
    <w:p w14:paraId="055BBE19" w14:textId="77777777" w:rsidR="008237BB" w:rsidRPr="008237BB" w:rsidRDefault="008237BB" w:rsidP="008237BB"/>
    <w:p w14:paraId="2B988380" w14:textId="77777777" w:rsidR="008237BB" w:rsidRDefault="008237BB" w:rsidP="008237BB"/>
    <w:p w14:paraId="14F984BE" w14:textId="77777777" w:rsidR="00E662CD" w:rsidRDefault="008237BB" w:rsidP="008237BB">
      <w:r>
        <w:t>Figure 3: Main method for generating the testing.</w:t>
      </w:r>
    </w:p>
    <w:p w14:paraId="43662C30" w14:textId="77777777" w:rsidR="008237BB" w:rsidRPr="008237BB" w:rsidRDefault="008237BB" w:rsidP="008237BB">
      <w:r>
        <w:t>The code shown above produced the outputs as follows for the cases when n=5, n=20, n=80, n=320 and n=1280 shown in figures 4,5,6,7 and 8 respectively.</w:t>
      </w:r>
    </w:p>
    <w:p w14:paraId="41BA0BFF" w14:textId="77777777" w:rsidR="00040C13" w:rsidRDefault="00FC4CF2" w:rsidP="00040C13">
      <w:pPr>
        <w:tabs>
          <w:tab w:val="left" w:pos="1635"/>
        </w:tabs>
      </w:pPr>
      <w:r>
        <w:rPr>
          <w:noProof/>
          <w:lang w:eastAsia="en-GB"/>
        </w:rPr>
        <w:lastRenderedPageBreak/>
        <mc:AlternateContent>
          <mc:Choice Requires="wps">
            <w:drawing>
              <wp:anchor distT="45720" distB="45720" distL="114300" distR="114300" simplePos="0" relativeHeight="251673600" behindDoc="0" locked="0" layoutInCell="1" allowOverlap="1" wp14:anchorId="6563F480" wp14:editId="46A7D0E7">
                <wp:simplePos x="0" y="0"/>
                <wp:positionH relativeFrom="column">
                  <wp:posOffset>-25772</wp:posOffset>
                </wp:positionH>
                <wp:positionV relativeFrom="paragraph">
                  <wp:posOffset>8518033</wp:posOffset>
                </wp:positionV>
                <wp:extent cx="2360930" cy="301625"/>
                <wp:effectExtent l="0" t="0" r="12700" b="222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1625"/>
                        </a:xfrm>
                        <a:prstGeom prst="rect">
                          <a:avLst/>
                        </a:prstGeom>
                        <a:solidFill>
                          <a:srgbClr val="FFFFFF"/>
                        </a:solidFill>
                        <a:ln w="9525">
                          <a:solidFill>
                            <a:schemeClr val="bg1"/>
                          </a:solidFill>
                          <a:miter lim="800000"/>
                          <a:headEnd/>
                          <a:tailEnd/>
                        </a:ln>
                      </wps:spPr>
                      <wps:txbx>
                        <w:txbxContent>
                          <w:p w14:paraId="7F31A703" w14:textId="77777777" w:rsidR="00D3472E" w:rsidRDefault="00D3472E" w:rsidP="00CD6087">
                            <w:r>
                              <w:t>Figure 7 : Output when length = 320.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563F480" id="_x0000_t202" coordsize="21600,21600" o:spt="202" path="m,l,21600r21600,l21600,xe">
                <v:stroke joinstyle="miter"/>
                <v:path gradientshapeok="t" o:connecttype="rect"/>
              </v:shapetype>
              <v:shape id="Text Box 2" o:spid="_x0000_s1026" type="#_x0000_t202" style="position:absolute;margin-left:-2.05pt;margin-top:670.7pt;width:185.9pt;height:23.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" strokecolor="white [3212]">
                <v:textbox>
                  <w:txbxContent>
                    <w:p w14:paraId="7F31A703" w14:textId="77777777" w:rsidR="00D3472E" w:rsidRDefault="00D3472E" w:rsidP="00CD6087">
                      <w:r>
                        <w:t>Figure 7 : Output when length = 320.</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14:anchorId="2F06182B" wp14:editId="17D9F2D4">
                <wp:simplePos x="0" y="0"/>
                <wp:positionH relativeFrom="column">
                  <wp:posOffset>2751288</wp:posOffset>
                </wp:positionH>
                <wp:positionV relativeFrom="paragraph">
                  <wp:posOffset>3035827</wp:posOffset>
                </wp:positionV>
                <wp:extent cx="2360930" cy="301625"/>
                <wp:effectExtent l="0" t="0" r="12700" b="222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1625"/>
                        </a:xfrm>
                        <a:prstGeom prst="rect">
                          <a:avLst/>
                        </a:prstGeom>
                        <a:solidFill>
                          <a:srgbClr val="FFFFFF"/>
                        </a:solidFill>
                        <a:ln w="9525">
                          <a:solidFill>
                            <a:schemeClr val="bg1"/>
                          </a:solidFill>
                          <a:miter lim="800000"/>
                          <a:headEnd/>
                          <a:tailEnd/>
                        </a:ln>
                      </wps:spPr>
                      <wps:txbx>
                        <w:txbxContent>
                          <w:p w14:paraId="0B8809B0" w14:textId="77777777" w:rsidR="00D3472E" w:rsidRDefault="00D3472E" w:rsidP="00C82FEF">
                            <w:r>
                              <w:t>Figure 5 : Output when length = 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06182B" id="_x0000_s1027" type="#_x0000_t202" style="position:absolute;margin-left:216.65pt;margin-top:239.05pt;width:185.9pt;height:23.7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" strokecolor="white [3212]">
                <v:textbox>
                  <w:txbxContent>
                    <w:p w14:paraId="0B8809B0" w14:textId="77777777" w:rsidR="00D3472E" w:rsidRDefault="00D3472E" w:rsidP="00C82FEF">
                      <w:r>
                        <w:t>Figure 5 : Output when length = 20.</w:t>
                      </w:r>
                    </w:p>
                  </w:txbxContent>
                </v:textbox>
                <w10:wrap type="square"/>
              </v:shape>
            </w:pict>
          </mc:Fallback>
        </mc:AlternateContent>
      </w:r>
      <w:r>
        <w:rPr>
          <w:noProof/>
          <w:lang w:eastAsia="en-GB"/>
        </w:rPr>
        <w:drawing>
          <wp:anchor distT="0" distB="0" distL="114300" distR="114300" simplePos="0" relativeHeight="251659264" behindDoc="1" locked="0" layoutInCell="1" allowOverlap="1" wp14:anchorId="1F457440" wp14:editId="46898ECC">
            <wp:simplePos x="0" y="0"/>
            <wp:positionH relativeFrom="margin">
              <wp:posOffset>2757002</wp:posOffset>
            </wp:positionH>
            <wp:positionV relativeFrom="paragraph">
              <wp:posOffset>0</wp:posOffset>
            </wp:positionV>
            <wp:extent cx="2439670" cy="3037205"/>
            <wp:effectExtent l="0" t="0" r="0" b="0"/>
            <wp:wrapTight wrapText="bothSides">
              <wp:wrapPolygon edited="0">
                <wp:start x="0" y="0"/>
                <wp:lineTo x="0" y="21406"/>
                <wp:lineTo x="21420" y="21406"/>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23" t="13561" r="73078" b="40436"/>
                    <a:stretch/>
                  </pic:blipFill>
                  <pic:spPr bwMode="auto">
                    <a:xfrm>
                      <a:off x="0" y="0"/>
                      <a:ext cx="2439670" cy="303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67456" behindDoc="0" locked="0" layoutInCell="1" allowOverlap="1" wp14:anchorId="2637EFE5" wp14:editId="4AFAD81E">
                <wp:simplePos x="0" y="0"/>
                <wp:positionH relativeFrom="column">
                  <wp:posOffset>-112024</wp:posOffset>
                </wp:positionH>
                <wp:positionV relativeFrom="paragraph">
                  <wp:posOffset>3038391</wp:posOffset>
                </wp:positionV>
                <wp:extent cx="2360930" cy="301625"/>
                <wp:effectExtent l="0" t="0" r="127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1625"/>
                        </a:xfrm>
                        <a:prstGeom prst="rect">
                          <a:avLst/>
                        </a:prstGeom>
                        <a:solidFill>
                          <a:srgbClr val="FFFFFF"/>
                        </a:solidFill>
                        <a:ln w="9525">
                          <a:solidFill>
                            <a:schemeClr val="bg1"/>
                          </a:solidFill>
                          <a:miter lim="800000"/>
                          <a:headEnd/>
                          <a:tailEnd/>
                        </a:ln>
                      </wps:spPr>
                      <wps:txbx>
                        <w:txbxContent>
                          <w:p w14:paraId="7AA2B483" w14:textId="77777777" w:rsidR="00D3472E" w:rsidRDefault="00D3472E">
                            <w:r>
                              <w:t>Figure 4 : Output when length =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37EFE5" id="_x0000_s1028" type="#_x0000_t202" style="position:absolute;margin-left:-8.8pt;margin-top:239.25pt;width:185.9pt;height:23.7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" strokecolor="white [3212]">
                <v:textbox>
                  <w:txbxContent>
                    <w:p w14:paraId="7AA2B483" w14:textId="77777777" w:rsidR="00D3472E" w:rsidRDefault="00D3472E">
                      <w:r>
                        <w:t>Figure 4 : Output when length = 5.</w:t>
                      </w:r>
                    </w:p>
                  </w:txbxContent>
                </v:textbox>
                <w10:wrap type="square"/>
              </v:shape>
            </w:pict>
          </mc:Fallback>
        </mc:AlternateContent>
      </w:r>
      <w:r>
        <w:rPr>
          <w:noProof/>
          <w:lang w:eastAsia="en-GB"/>
        </w:rPr>
        <w:drawing>
          <wp:anchor distT="0" distB="0" distL="114300" distR="114300" simplePos="0" relativeHeight="251658240" behindDoc="0" locked="0" layoutInCell="1" allowOverlap="1" wp14:anchorId="1441CC05" wp14:editId="3B3C9C7B">
            <wp:simplePos x="0" y="0"/>
            <wp:positionH relativeFrom="margin">
              <wp:posOffset>-100917</wp:posOffset>
            </wp:positionH>
            <wp:positionV relativeFrom="paragraph">
              <wp:posOffset>0</wp:posOffset>
            </wp:positionV>
            <wp:extent cx="2319655" cy="302768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01" t="10105" r="73243" b="41766"/>
                    <a:stretch/>
                  </pic:blipFill>
                  <pic:spPr bwMode="auto">
                    <a:xfrm>
                      <a:off x="0" y="0"/>
                      <a:ext cx="2319655"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1552" behindDoc="0" locked="0" layoutInCell="1" allowOverlap="1" wp14:anchorId="1F4BEB29" wp14:editId="3E893A85">
                <wp:simplePos x="0" y="0"/>
                <wp:positionH relativeFrom="column">
                  <wp:posOffset>-57785</wp:posOffset>
                </wp:positionH>
                <wp:positionV relativeFrom="paragraph">
                  <wp:posOffset>5796280</wp:posOffset>
                </wp:positionV>
                <wp:extent cx="2360930" cy="301625"/>
                <wp:effectExtent l="0" t="0" r="1270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1625"/>
                        </a:xfrm>
                        <a:prstGeom prst="rect">
                          <a:avLst/>
                        </a:prstGeom>
                        <a:solidFill>
                          <a:srgbClr val="FFFFFF"/>
                        </a:solidFill>
                        <a:ln w="9525">
                          <a:solidFill>
                            <a:schemeClr val="bg1"/>
                          </a:solidFill>
                          <a:miter lim="800000"/>
                          <a:headEnd/>
                          <a:tailEnd/>
                        </a:ln>
                      </wps:spPr>
                      <wps:txbx>
                        <w:txbxContent>
                          <w:p w14:paraId="7EB7FAB8" w14:textId="77777777" w:rsidR="00D3472E" w:rsidRDefault="00D3472E" w:rsidP="00C82FEF">
                            <w:r>
                              <w:t>Figure 6 : Output when length = 80.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4BEB29" id="_x0000_s1029" type="#_x0000_t202" style="position:absolute;margin-left:-4.55pt;margin-top:456.4pt;width:185.9pt;height:23.75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" strokecolor="white [3212]">
                <v:textbox>
                  <w:txbxContent>
                    <w:p w14:paraId="7EB7FAB8" w14:textId="77777777" w:rsidR="00D3472E" w:rsidRDefault="00D3472E" w:rsidP="00C82FEF">
                      <w:r>
                        <w:t>Figure 6 : Output when length = 80.</w:t>
                      </w:r>
                    </w:p>
                  </w:txbxContent>
                </v:textbox>
                <w10:wrap type="square"/>
              </v:shape>
            </w:pict>
          </mc:Fallback>
        </mc:AlternateContent>
      </w:r>
      <w:r>
        <w:rPr>
          <w:noProof/>
          <w:lang w:eastAsia="en-GB"/>
        </w:rPr>
        <w:drawing>
          <wp:anchor distT="0" distB="0" distL="114300" distR="114300" simplePos="0" relativeHeight="251664384" behindDoc="1" locked="0" layoutInCell="1" allowOverlap="1" wp14:anchorId="3196C3C1" wp14:editId="7FE088DE">
            <wp:simplePos x="0" y="0"/>
            <wp:positionH relativeFrom="column">
              <wp:posOffset>-41431</wp:posOffset>
            </wp:positionH>
            <wp:positionV relativeFrom="paragraph">
              <wp:posOffset>6094946</wp:posOffset>
            </wp:positionV>
            <wp:extent cx="3927886" cy="2419350"/>
            <wp:effectExtent l="0" t="0" r="0" b="0"/>
            <wp:wrapTight wrapText="bothSides">
              <wp:wrapPolygon edited="0">
                <wp:start x="0" y="0"/>
                <wp:lineTo x="0" y="21430"/>
                <wp:lineTo x="21478" y="21430"/>
                <wp:lineTo x="2147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155" t="12498" r="49978" b="42297"/>
                    <a:stretch/>
                  </pic:blipFill>
                  <pic:spPr bwMode="auto">
                    <a:xfrm>
                      <a:off x="0" y="0"/>
                      <a:ext cx="3927886" cy="24193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3360" behindDoc="1" locked="0" layoutInCell="1" allowOverlap="1" wp14:anchorId="63EFB0F8" wp14:editId="7D6511E7">
            <wp:simplePos x="0" y="0"/>
            <wp:positionH relativeFrom="column">
              <wp:posOffset>-60013</wp:posOffset>
            </wp:positionH>
            <wp:positionV relativeFrom="paragraph">
              <wp:posOffset>3372113</wp:posOffset>
            </wp:positionV>
            <wp:extent cx="3902710" cy="2428875"/>
            <wp:effectExtent l="0" t="0" r="2540" b="9525"/>
            <wp:wrapTight wrapText="bothSides">
              <wp:wrapPolygon edited="0">
                <wp:start x="0" y="0"/>
                <wp:lineTo x="0" y="21515"/>
                <wp:lineTo x="21509" y="21515"/>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88" t="15157" r="50343" b="39373"/>
                    <a:stretch/>
                  </pic:blipFill>
                  <pic:spPr bwMode="auto">
                    <a:xfrm>
                      <a:off x="0" y="0"/>
                      <a:ext cx="3902710" cy="2428875"/>
                    </a:xfrm>
                    <a:prstGeom prst="rect">
                      <a:avLst/>
                    </a:prstGeom>
                    <a:ln>
                      <a:noFill/>
                    </a:ln>
                    <a:extLst>
                      <a:ext uri="{53640926-AAD7-44D8-BBD7-CCE9431645EC}">
                        <a14:shadowObscured xmlns:a14="http://schemas.microsoft.com/office/drawing/2010/main"/>
                      </a:ext>
                    </a:extLst>
                  </pic:spPr>
                </pic:pic>
              </a:graphicData>
            </a:graphic>
          </wp:anchor>
        </w:drawing>
      </w:r>
      <w:r w:rsidR="00040C13">
        <w:tab/>
      </w:r>
      <w:r w:rsidR="00040C13">
        <w:br w:type="textWrapping" w:clear="all"/>
      </w:r>
      <w:r w:rsidR="00CD6087">
        <w:rPr>
          <w:noProof/>
          <w:lang w:eastAsia="en-GB"/>
        </w:rPr>
        <w:lastRenderedPageBreak/>
        <w:drawing>
          <wp:anchor distT="0" distB="0" distL="114300" distR="114300" simplePos="0" relativeHeight="251665408" behindDoc="1" locked="0" layoutInCell="1" allowOverlap="1" wp14:anchorId="296CB5C4" wp14:editId="4A85FAF1">
            <wp:simplePos x="0" y="0"/>
            <wp:positionH relativeFrom="column">
              <wp:posOffset>-7548</wp:posOffset>
            </wp:positionH>
            <wp:positionV relativeFrom="paragraph">
              <wp:posOffset>0</wp:posOffset>
            </wp:positionV>
            <wp:extent cx="4260215" cy="2238375"/>
            <wp:effectExtent l="0" t="0" r="6985" b="9525"/>
            <wp:wrapTight wrapText="bothSides">
              <wp:wrapPolygon edited="0">
                <wp:start x="0" y="0"/>
                <wp:lineTo x="0" y="21508"/>
                <wp:lineTo x="21539" y="21508"/>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54" t="47331" r="49978" b="14112"/>
                    <a:stretch/>
                  </pic:blipFill>
                  <pic:spPr bwMode="auto">
                    <a:xfrm>
                      <a:off x="0" y="0"/>
                      <a:ext cx="4260215" cy="2238375"/>
                    </a:xfrm>
                    <a:prstGeom prst="rect">
                      <a:avLst/>
                    </a:prstGeom>
                    <a:ln>
                      <a:noFill/>
                    </a:ln>
                    <a:extLst>
                      <a:ext uri="{53640926-AAD7-44D8-BBD7-CCE9431645EC}">
                        <a14:shadowObscured xmlns:a14="http://schemas.microsoft.com/office/drawing/2010/main"/>
                      </a:ext>
                    </a:extLst>
                  </pic:spPr>
                </pic:pic>
              </a:graphicData>
            </a:graphic>
          </wp:anchor>
        </w:drawing>
      </w:r>
    </w:p>
    <w:p w14:paraId="196B1852" w14:textId="77777777" w:rsidR="00040C13" w:rsidRDefault="00040C13" w:rsidP="00040C13"/>
    <w:p w14:paraId="3C90BDBB" w14:textId="77777777" w:rsidR="00040C13" w:rsidRDefault="00040C13" w:rsidP="00040C13"/>
    <w:p w14:paraId="17CB94C4" w14:textId="77777777" w:rsidR="00C82FEF" w:rsidRDefault="00040C13" w:rsidP="00040C13">
      <w:pPr>
        <w:tabs>
          <w:tab w:val="left" w:pos="2370"/>
        </w:tabs>
      </w:pPr>
      <w:r>
        <w:tab/>
      </w:r>
    </w:p>
    <w:p w14:paraId="7816D0E8" w14:textId="77777777" w:rsidR="00C82FEF" w:rsidRDefault="00C82FEF" w:rsidP="00040C13">
      <w:pPr>
        <w:tabs>
          <w:tab w:val="left" w:pos="2370"/>
        </w:tabs>
      </w:pPr>
    </w:p>
    <w:p w14:paraId="1E594CD8" w14:textId="77777777" w:rsidR="00C82FEF" w:rsidRDefault="00C82FEF" w:rsidP="00040C13">
      <w:pPr>
        <w:tabs>
          <w:tab w:val="left" w:pos="2370"/>
        </w:tabs>
      </w:pPr>
    </w:p>
    <w:p w14:paraId="62E5B7FC" w14:textId="77777777" w:rsidR="00C82FEF" w:rsidRDefault="00C82FEF" w:rsidP="00040C13">
      <w:pPr>
        <w:tabs>
          <w:tab w:val="left" w:pos="2370"/>
        </w:tabs>
      </w:pPr>
    </w:p>
    <w:p w14:paraId="21D01D42" w14:textId="77777777" w:rsidR="00C82FEF" w:rsidRDefault="00C82FEF" w:rsidP="00040C13">
      <w:pPr>
        <w:tabs>
          <w:tab w:val="left" w:pos="2370"/>
        </w:tabs>
      </w:pPr>
    </w:p>
    <w:p w14:paraId="47FF373B" w14:textId="77777777" w:rsidR="00C82FEF" w:rsidRDefault="00CD6087" w:rsidP="00040C13">
      <w:pPr>
        <w:tabs>
          <w:tab w:val="left" w:pos="2370"/>
        </w:tabs>
      </w:pPr>
      <w:r>
        <w:t>Figure 8: Output when length = 1280.</w:t>
      </w:r>
    </w:p>
    <w:p w14:paraId="24F6AC80" w14:textId="77777777" w:rsidR="000A62FF" w:rsidRDefault="000A62FF" w:rsidP="00040C13">
      <w:pPr>
        <w:tabs>
          <w:tab w:val="left" w:pos="2370"/>
        </w:tabs>
      </w:pPr>
    </w:p>
    <w:p w14:paraId="26446AB7" w14:textId="77777777" w:rsidR="000A62FF" w:rsidRDefault="000A62FF" w:rsidP="00040C13">
      <w:pPr>
        <w:tabs>
          <w:tab w:val="left" w:pos="2370"/>
        </w:tabs>
      </w:pPr>
    </w:p>
    <w:p w14:paraId="29BEBB82" w14:textId="77777777" w:rsidR="00C82FEF" w:rsidRDefault="00FC4CF2" w:rsidP="00FC4CF2">
      <w:pPr>
        <w:pStyle w:val="Heading1"/>
        <w:rPr>
          <w:color w:val="auto"/>
        </w:rPr>
      </w:pPr>
      <w:r w:rsidRPr="00FC4CF2">
        <w:rPr>
          <w:color w:val="auto"/>
        </w:rPr>
        <w:t>Combining Results</w:t>
      </w:r>
    </w:p>
    <w:p w14:paraId="152C3994" w14:textId="77777777" w:rsidR="00D0349D" w:rsidRPr="00E5631F" w:rsidRDefault="00E5631F" w:rsidP="00E5631F">
      <w:r>
        <w:t>The results were taken down in an excel spreadsheet and the results produce</w:t>
      </w:r>
      <w:r w:rsidR="0054151C">
        <w:t>d the following graphs. Figure 9 shows the table comparing best, worst and average cases, Figure 10</w:t>
      </w:r>
      <w:r>
        <w:t xml:space="preserve"> shows the Complexity graph of the best cases</w:t>
      </w:r>
      <w:r w:rsidR="0054151C">
        <w:t>, Figure 11</w:t>
      </w:r>
      <w:r w:rsidR="000A62FF">
        <w:t xml:space="preserve"> sho</w:t>
      </w:r>
      <w:r w:rsidR="0054151C">
        <w:t>ws the worst cases and Figure 12</w:t>
      </w:r>
      <w:r w:rsidR="000A62FF">
        <w:t xml:space="preserve"> s</w:t>
      </w:r>
      <w:r w:rsidR="0054151C">
        <w:t>hows the random cases. Figure 13</w:t>
      </w:r>
      <w:r w:rsidR="000A62FF">
        <w:t xml:space="preserve"> shows the 3 compared on the same graph using an aver</w:t>
      </w:r>
      <w:r w:rsidR="0054151C">
        <w:t>age of the random cases instead.</w:t>
      </w:r>
    </w:p>
    <w:tbl>
      <w:tblPr>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960"/>
        <w:gridCol w:w="960"/>
        <w:gridCol w:w="1100"/>
        <w:gridCol w:w="1053"/>
      </w:tblGrid>
      <w:tr w:rsidR="00D0349D" w:rsidRPr="00D0349D" w14:paraId="75F4DDEA" w14:textId="77777777" w:rsidTr="00D3472E">
        <w:trPr>
          <w:trHeight w:val="300"/>
        </w:trPr>
        <w:tc>
          <w:tcPr>
            <w:tcW w:w="960" w:type="dxa"/>
            <w:shd w:val="clear" w:color="auto" w:fill="FFFFFF" w:themeFill="background1"/>
            <w:noWrap/>
            <w:vAlign w:val="bottom"/>
            <w:hideMark/>
          </w:tcPr>
          <w:p w14:paraId="5CA9A3F4" w14:textId="77777777" w:rsidR="00D0349D" w:rsidRPr="00D0349D" w:rsidRDefault="00D0349D" w:rsidP="00D0349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w:t>
            </w:r>
          </w:p>
        </w:tc>
        <w:tc>
          <w:tcPr>
            <w:tcW w:w="960" w:type="dxa"/>
            <w:shd w:val="clear" w:color="auto" w:fill="FFFFFF" w:themeFill="background1"/>
            <w:noWrap/>
            <w:vAlign w:val="bottom"/>
            <w:hideMark/>
          </w:tcPr>
          <w:p w14:paraId="7303A287" w14:textId="77777777" w:rsidR="00D0349D" w:rsidRPr="00D0349D" w:rsidRDefault="00D0349D" w:rsidP="00D0349D">
            <w:pPr>
              <w:spacing w:after="0" w:line="240" w:lineRule="auto"/>
              <w:rPr>
                <w:rFonts w:ascii="Calibri" w:eastAsia="Times New Roman" w:hAnsi="Calibri" w:cs="Calibri"/>
                <w:color w:val="000000"/>
                <w:lang w:eastAsia="en-GB"/>
              </w:rPr>
            </w:pPr>
            <w:r w:rsidRPr="00D0349D">
              <w:rPr>
                <w:rFonts w:ascii="Calibri" w:eastAsia="Times New Roman" w:hAnsi="Calibri" w:cs="Calibri"/>
                <w:color w:val="000000"/>
                <w:lang w:eastAsia="en-GB"/>
              </w:rPr>
              <w:t>best case</w:t>
            </w:r>
          </w:p>
        </w:tc>
        <w:tc>
          <w:tcPr>
            <w:tcW w:w="1100" w:type="dxa"/>
            <w:shd w:val="clear" w:color="auto" w:fill="FFFFFF" w:themeFill="background1"/>
            <w:noWrap/>
            <w:vAlign w:val="bottom"/>
            <w:hideMark/>
          </w:tcPr>
          <w:p w14:paraId="6D7EFB8B" w14:textId="77777777" w:rsidR="00D0349D" w:rsidRPr="00D0349D" w:rsidRDefault="00D0349D" w:rsidP="00D0349D">
            <w:pPr>
              <w:spacing w:after="0" w:line="240" w:lineRule="auto"/>
              <w:rPr>
                <w:rFonts w:ascii="Calibri" w:eastAsia="Times New Roman" w:hAnsi="Calibri" w:cs="Calibri"/>
                <w:color w:val="000000"/>
                <w:lang w:eastAsia="en-GB"/>
              </w:rPr>
            </w:pPr>
            <w:r w:rsidRPr="00D0349D">
              <w:rPr>
                <w:rFonts w:ascii="Calibri" w:eastAsia="Times New Roman" w:hAnsi="Calibri" w:cs="Calibri"/>
                <w:color w:val="000000"/>
                <w:lang w:eastAsia="en-GB"/>
              </w:rPr>
              <w:t>worst case</w:t>
            </w:r>
          </w:p>
        </w:tc>
        <w:tc>
          <w:tcPr>
            <w:tcW w:w="944" w:type="dxa"/>
            <w:shd w:val="clear" w:color="auto" w:fill="FFFFFF" w:themeFill="background1"/>
            <w:noWrap/>
            <w:vAlign w:val="bottom"/>
            <w:hideMark/>
          </w:tcPr>
          <w:p w14:paraId="3B84EFEB" w14:textId="77777777" w:rsidR="00D0349D" w:rsidRPr="00D0349D" w:rsidRDefault="00D0349D" w:rsidP="00D0349D">
            <w:pPr>
              <w:spacing w:after="0" w:line="240" w:lineRule="auto"/>
              <w:rPr>
                <w:rFonts w:ascii="Calibri" w:eastAsia="Times New Roman" w:hAnsi="Calibri" w:cs="Calibri"/>
                <w:color w:val="000000"/>
                <w:lang w:eastAsia="en-GB"/>
              </w:rPr>
            </w:pPr>
            <w:r w:rsidRPr="00D0349D">
              <w:rPr>
                <w:rFonts w:ascii="Calibri" w:eastAsia="Times New Roman" w:hAnsi="Calibri" w:cs="Calibri"/>
                <w:color w:val="000000"/>
                <w:lang w:eastAsia="en-GB"/>
              </w:rPr>
              <w:t>AVG rand</w:t>
            </w:r>
            <w:r w:rsidR="0054151C">
              <w:rPr>
                <w:rFonts w:ascii="Calibri" w:eastAsia="Times New Roman" w:hAnsi="Calibri" w:cs="Calibri"/>
                <w:color w:val="000000"/>
                <w:lang w:eastAsia="en-GB"/>
              </w:rPr>
              <w:t>om</w:t>
            </w:r>
          </w:p>
        </w:tc>
      </w:tr>
      <w:tr w:rsidR="00D0349D" w:rsidRPr="00D0349D" w14:paraId="00698F45" w14:textId="77777777" w:rsidTr="00D3472E">
        <w:trPr>
          <w:trHeight w:val="300"/>
        </w:trPr>
        <w:tc>
          <w:tcPr>
            <w:tcW w:w="960" w:type="dxa"/>
            <w:shd w:val="clear" w:color="auto" w:fill="FFFFFF" w:themeFill="background1"/>
            <w:noWrap/>
            <w:vAlign w:val="bottom"/>
            <w:hideMark/>
          </w:tcPr>
          <w:p w14:paraId="4DF24827"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5</w:t>
            </w:r>
          </w:p>
        </w:tc>
        <w:tc>
          <w:tcPr>
            <w:tcW w:w="960" w:type="dxa"/>
            <w:shd w:val="clear" w:color="auto" w:fill="FFFFFF" w:themeFill="background1"/>
            <w:noWrap/>
            <w:vAlign w:val="bottom"/>
            <w:hideMark/>
          </w:tcPr>
          <w:p w14:paraId="62C6DA9B"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4</w:t>
            </w:r>
          </w:p>
        </w:tc>
        <w:tc>
          <w:tcPr>
            <w:tcW w:w="1100" w:type="dxa"/>
            <w:shd w:val="clear" w:color="auto" w:fill="FFFFFF" w:themeFill="background1"/>
            <w:noWrap/>
            <w:vAlign w:val="bottom"/>
            <w:hideMark/>
          </w:tcPr>
          <w:p w14:paraId="01BD4F5E"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10</w:t>
            </w:r>
          </w:p>
        </w:tc>
        <w:tc>
          <w:tcPr>
            <w:tcW w:w="944" w:type="dxa"/>
            <w:shd w:val="clear" w:color="auto" w:fill="FFFFFF" w:themeFill="background1"/>
            <w:noWrap/>
            <w:vAlign w:val="bottom"/>
            <w:hideMark/>
          </w:tcPr>
          <w:p w14:paraId="569A8192"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8</w:t>
            </w:r>
          </w:p>
        </w:tc>
      </w:tr>
      <w:tr w:rsidR="00D0349D" w:rsidRPr="00D0349D" w14:paraId="369CD93F" w14:textId="77777777" w:rsidTr="00D3472E">
        <w:trPr>
          <w:trHeight w:val="300"/>
        </w:trPr>
        <w:tc>
          <w:tcPr>
            <w:tcW w:w="960" w:type="dxa"/>
            <w:shd w:val="clear" w:color="auto" w:fill="FFFFFF" w:themeFill="background1"/>
            <w:noWrap/>
            <w:vAlign w:val="bottom"/>
            <w:hideMark/>
          </w:tcPr>
          <w:p w14:paraId="6CA9EA48"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20</w:t>
            </w:r>
          </w:p>
        </w:tc>
        <w:tc>
          <w:tcPr>
            <w:tcW w:w="960" w:type="dxa"/>
            <w:shd w:val="clear" w:color="auto" w:fill="FFFFFF" w:themeFill="background1"/>
            <w:noWrap/>
            <w:vAlign w:val="bottom"/>
            <w:hideMark/>
          </w:tcPr>
          <w:p w14:paraId="4D8DD068"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19</w:t>
            </w:r>
          </w:p>
        </w:tc>
        <w:tc>
          <w:tcPr>
            <w:tcW w:w="1100" w:type="dxa"/>
            <w:shd w:val="clear" w:color="auto" w:fill="FFFFFF" w:themeFill="background1"/>
            <w:noWrap/>
            <w:vAlign w:val="bottom"/>
            <w:hideMark/>
          </w:tcPr>
          <w:p w14:paraId="5480FE92"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190</w:t>
            </w:r>
          </w:p>
        </w:tc>
        <w:tc>
          <w:tcPr>
            <w:tcW w:w="944" w:type="dxa"/>
            <w:shd w:val="clear" w:color="auto" w:fill="FFFFFF" w:themeFill="background1"/>
            <w:noWrap/>
            <w:vAlign w:val="bottom"/>
            <w:hideMark/>
          </w:tcPr>
          <w:p w14:paraId="73B30A3E"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114.6</w:t>
            </w:r>
          </w:p>
        </w:tc>
      </w:tr>
      <w:tr w:rsidR="00D0349D" w:rsidRPr="00D0349D" w14:paraId="49AC98E5" w14:textId="77777777" w:rsidTr="00D3472E">
        <w:trPr>
          <w:trHeight w:val="300"/>
        </w:trPr>
        <w:tc>
          <w:tcPr>
            <w:tcW w:w="960" w:type="dxa"/>
            <w:shd w:val="clear" w:color="auto" w:fill="FFFFFF" w:themeFill="background1"/>
            <w:noWrap/>
            <w:vAlign w:val="bottom"/>
            <w:hideMark/>
          </w:tcPr>
          <w:p w14:paraId="3A470EF1"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80</w:t>
            </w:r>
          </w:p>
        </w:tc>
        <w:tc>
          <w:tcPr>
            <w:tcW w:w="960" w:type="dxa"/>
            <w:shd w:val="clear" w:color="auto" w:fill="FFFFFF" w:themeFill="background1"/>
            <w:noWrap/>
            <w:vAlign w:val="bottom"/>
            <w:hideMark/>
          </w:tcPr>
          <w:p w14:paraId="53151136"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79</w:t>
            </w:r>
          </w:p>
        </w:tc>
        <w:tc>
          <w:tcPr>
            <w:tcW w:w="1100" w:type="dxa"/>
            <w:shd w:val="clear" w:color="auto" w:fill="FFFFFF" w:themeFill="background1"/>
            <w:noWrap/>
            <w:vAlign w:val="bottom"/>
            <w:hideMark/>
          </w:tcPr>
          <w:p w14:paraId="6A422067"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3160</w:t>
            </w:r>
          </w:p>
        </w:tc>
        <w:tc>
          <w:tcPr>
            <w:tcW w:w="944" w:type="dxa"/>
            <w:shd w:val="clear" w:color="auto" w:fill="FFFFFF" w:themeFill="background1"/>
            <w:noWrap/>
            <w:vAlign w:val="bottom"/>
            <w:hideMark/>
          </w:tcPr>
          <w:p w14:paraId="05E1FCD1"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1577.6</w:t>
            </w:r>
          </w:p>
        </w:tc>
      </w:tr>
      <w:tr w:rsidR="00D0349D" w:rsidRPr="00D0349D" w14:paraId="7E20C1E4" w14:textId="77777777" w:rsidTr="00D3472E">
        <w:trPr>
          <w:trHeight w:val="300"/>
        </w:trPr>
        <w:tc>
          <w:tcPr>
            <w:tcW w:w="960" w:type="dxa"/>
            <w:shd w:val="clear" w:color="auto" w:fill="FFFFFF" w:themeFill="background1"/>
            <w:noWrap/>
            <w:vAlign w:val="bottom"/>
            <w:hideMark/>
          </w:tcPr>
          <w:p w14:paraId="7D726127"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320</w:t>
            </w:r>
          </w:p>
        </w:tc>
        <w:tc>
          <w:tcPr>
            <w:tcW w:w="960" w:type="dxa"/>
            <w:shd w:val="clear" w:color="auto" w:fill="FFFFFF" w:themeFill="background1"/>
            <w:noWrap/>
            <w:vAlign w:val="bottom"/>
            <w:hideMark/>
          </w:tcPr>
          <w:p w14:paraId="28061ED0"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319</w:t>
            </w:r>
          </w:p>
        </w:tc>
        <w:tc>
          <w:tcPr>
            <w:tcW w:w="1100" w:type="dxa"/>
            <w:shd w:val="clear" w:color="auto" w:fill="FFFFFF" w:themeFill="background1"/>
            <w:noWrap/>
            <w:vAlign w:val="bottom"/>
            <w:hideMark/>
          </w:tcPr>
          <w:p w14:paraId="0DD8DEF8"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51040</w:t>
            </w:r>
          </w:p>
        </w:tc>
        <w:tc>
          <w:tcPr>
            <w:tcW w:w="944" w:type="dxa"/>
            <w:shd w:val="clear" w:color="auto" w:fill="FFFFFF" w:themeFill="background1"/>
            <w:noWrap/>
            <w:vAlign w:val="bottom"/>
            <w:hideMark/>
          </w:tcPr>
          <w:p w14:paraId="53EE758F"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26212.2</w:t>
            </w:r>
          </w:p>
        </w:tc>
      </w:tr>
      <w:tr w:rsidR="00D0349D" w:rsidRPr="00D0349D" w14:paraId="7A4EC506" w14:textId="77777777" w:rsidTr="00D3472E">
        <w:trPr>
          <w:trHeight w:val="300"/>
        </w:trPr>
        <w:tc>
          <w:tcPr>
            <w:tcW w:w="960" w:type="dxa"/>
            <w:shd w:val="clear" w:color="auto" w:fill="FFFFFF" w:themeFill="background1"/>
            <w:noWrap/>
            <w:vAlign w:val="bottom"/>
            <w:hideMark/>
          </w:tcPr>
          <w:p w14:paraId="49BB4AF4"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1280</w:t>
            </w:r>
          </w:p>
        </w:tc>
        <w:tc>
          <w:tcPr>
            <w:tcW w:w="960" w:type="dxa"/>
            <w:shd w:val="clear" w:color="auto" w:fill="FFFFFF" w:themeFill="background1"/>
            <w:noWrap/>
            <w:vAlign w:val="bottom"/>
            <w:hideMark/>
          </w:tcPr>
          <w:p w14:paraId="313747AF"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1279</w:t>
            </w:r>
          </w:p>
        </w:tc>
        <w:tc>
          <w:tcPr>
            <w:tcW w:w="1100" w:type="dxa"/>
            <w:shd w:val="clear" w:color="auto" w:fill="FFFFFF" w:themeFill="background1"/>
            <w:noWrap/>
            <w:vAlign w:val="bottom"/>
            <w:hideMark/>
          </w:tcPr>
          <w:p w14:paraId="30C5E4A2"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818560</w:t>
            </w:r>
          </w:p>
        </w:tc>
        <w:tc>
          <w:tcPr>
            <w:tcW w:w="944" w:type="dxa"/>
            <w:shd w:val="clear" w:color="auto" w:fill="FFFFFF" w:themeFill="background1"/>
            <w:noWrap/>
            <w:vAlign w:val="bottom"/>
            <w:hideMark/>
          </w:tcPr>
          <w:p w14:paraId="32E0EF72" w14:textId="77777777" w:rsidR="00D0349D" w:rsidRPr="00D0349D" w:rsidRDefault="00D0349D" w:rsidP="00D0349D">
            <w:pPr>
              <w:spacing w:after="0" w:line="240" w:lineRule="auto"/>
              <w:jc w:val="right"/>
              <w:rPr>
                <w:rFonts w:ascii="Calibri" w:eastAsia="Times New Roman" w:hAnsi="Calibri" w:cs="Calibri"/>
                <w:color w:val="000000"/>
                <w:lang w:eastAsia="en-GB"/>
              </w:rPr>
            </w:pPr>
            <w:r w:rsidRPr="00D0349D">
              <w:rPr>
                <w:rFonts w:ascii="Calibri" w:eastAsia="Times New Roman" w:hAnsi="Calibri" w:cs="Calibri"/>
                <w:color w:val="000000"/>
                <w:lang w:eastAsia="en-GB"/>
              </w:rPr>
              <w:t>415677.4</w:t>
            </w:r>
          </w:p>
        </w:tc>
      </w:tr>
    </w:tbl>
    <w:p w14:paraId="3AE96480" w14:textId="77777777" w:rsidR="00E5631F" w:rsidRDefault="00D0349D" w:rsidP="00E5631F">
      <w:r>
        <w:t>Figure 9: Table of best, worst and average random cases against</w:t>
      </w:r>
    </w:p>
    <w:p w14:paraId="26C15CF1" w14:textId="77777777" w:rsidR="00D0349D" w:rsidRPr="00E5631F" w:rsidRDefault="00D0349D" w:rsidP="00E5631F"/>
    <w:p w14:paraId="6317463E" w14:textId="77777777" w:rsidR="00FC4CF2" w:rsidRPr="00FC4CF2" w:rsidRDefault="00FC4CF2" w:rsidP="00FC4CF2">
      <w:r>
        <w:rPr>
          <w:noProof/>
          <w:lang w:eastAsia="en-GB"/>
        </w:rPr>
        <w:drawing>
          <wp:inline distT="0" distB="0" distL="0" distR="0" wp14:anchorId="10F8C81F" wp14:editId="3321F533">
            <wp:extent cx="4339087" cy="2294626"/>
            <wp:effectExtent l="0" t="0" r="4445"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EE9750" w14:textId="77777777" w:rsidR="00C82FEF" w:rsidRDefault="0054151C" w:rsidP="00040C13">
      <w:pPr>
        <w:tabs>
          <w:tab w:val="left" w:pos="2370"/>
        </w:tabs>
      </w:pPr>
      <w:r>
        <w:t>Figure 10</w:t>
      </w:r>
      <w:r w:rsidR="000A62FF">
        <w:t>: Graph for best case complexity</w:t>
      </w:r>
    </w:p>
    <w:p w14:paraId="722F82EB" w14:textId="77777777" w:rsidR="00E5631F" w:rsidRDefault="00FC4CF2" w:rsidP="00040C13">
      <w:pPr>
        <w:tabs>
          <w:tab w:val="left" w:pos="2370"/>
        </w:tabs>
      </w:pPr>
      <w:r>
        <w:rPr>
          <w:noProof/>
          <w:lang w:eastAsia="en-GB"/>
        </w:rPr>
        <w:lastRenderedPageBreak/>
        <w:drawing>
          <wp:inline distT="0" distB="0" distL="0" distR="0" wp14:anchorId="38C87840" wp14:editId="7DB9F71A">
            <wp:extent cx="4623758" cy="2544792"/>
            <wp:effectExtent l="0" t="0" r="5715" b="825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3BE6DAE" w14:textId="77777777" w:rsidR="00E5631F" w:rsidRPr="00E5631F" w:rsidRDefault="0054151C" w:rsidP="000A62FF">
      <w:pPr>
        <w:tabs>
          <w:tab w:val="left" w:pos="2370"/>
        </w:tabs>
      </w:pPr>
      <w:r>
        <w:t>Figure 11</w:t>
      </w:r>
      <w:r w:rsidR="000A62FF">
        <w:t>: Worst case complexity graph</w:t>
      </w:r>
    </w:p>
    <w:p w14:paraId="5B826CDF" w14:textId="77777777" w:rsidR="00E5631F" w:rsidRDefault="00E5631F" w:rsidP="00E5631F">
      <w:r>
        <w:rPr>
          <w:noProof/>
          <w:lang w:eastAsia="en-GB"/>
        </w:rPr>
        <w:drawing>
          <wp:inline distT="0" distB="0" distL="0" distR="0" wp14:anchorId="6249A810" wp14:editId="3EC16553">
            <wp:extent cx="4580626" cy="2493034"/>
            <wp:effectExtent l="0" t="0" r="10795" b="254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5979DD9" w14:textId="77777777" w:rsidR="000A62FF" w:rsidRDefault="0054151C" w:rsidP="000A62FF">
      <w:r>
        <w:t>Figure 12</w:t>
      </w:r>
      <w:r w:rsidR="000A62FF">
        <w:t>: Random case complexity graph</w:t>
      </w:r>
    </w:p>
    <w:p w14:paraId="148F6AD2" w14:textId="77777777" w:rsidR="000A62FF" w:rsidRPr="000A62FF" w:rsidRDefault="000A62FF" w:rsidP="000A62FF">
      <w:r>
        <w:rPr>
          <w:noProof/>
          <w:lang w:eastAsia="en-GB"/>
        </w:rPr>
        <mc:AlternateContent>
          <mc:Choice Requires="wps">
            <w:drawing>
              <wp:anchor distT="45720" distB="45720" distL="114300" distR="114300" simplePos="0" relativeHeight="251675648" behindDoc="1" locked="0" layoutInCell="1" allowOverlap="1" wp14:anchorId="1C58F021" wp14:editId="1B00E6B3">
                <wp:simplePos x="0" y="0"/>
                <wp:positionH relativeFrom="margin">
                  <wp:posOffset>-635</wp:posOffset>
                </wp:positionH>
                <wp:positionV relativeFrom="paragraph">
                  <wp:posOffset>2672715</wp:posOffset>
                </wp:positionV>
                <wp:extent cx="4632325" cy="301625"/>
                <wp:effectExtent l="0" t="0" r="15875" b="22225"/>
                <wp:wrapTight wrapText="bothSides">
                  <wp:wrapPolygon edited="0">
                    <wp:start x="0" y="0"/>
                    <wp:lineTo x="0" y="21827"/>
                    <wp:lineTo x="21585" y="21827"/>
                    <wp:lineTo x="21585"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325" cy="301625"/>
                        </a:xfrm>
                        <a:prstGeom prst="rect">
                          <a:avLst/>
                        </a:prstGeom>
                        <a:solidFill>
                          <a:srgbClr val="FFFFFF"/>
                        </a:solidFill>
                        <a:ln w="9525">
                          <a:solidFill>
                            <a:schemeClr val="bg1"/>
                          </a:solidFill>
                          <a:miter lim="800000"/>
                          <a:headEnd/>
                          <a:tailEnd/>
                        </a:ln>
                      </wps:spPr>
                      <wps:txbx>
                        <w:txbxContent>
                          <w:p w14:paraId="561C351C" w14:textId="77777777" w:rsidR="00D3472E" w:rsidRDefault="00D3472E" w:rsidP="000A62FF">
                            <w:r>
                              <w:t>Figure 13 : Complexity comparisons between Best, Worst and Average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58F021" id="_x0000_s1030" type="#_x0000_t202" style="position:absolute;margin-left:-.05pt;margin-top:210.45pt;width:364.75pt;height:23.7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" strokecolor="white [3212]">
                <v:textbox>
                  <w:txbxContent>
                    <w:p w14:paraId="561C351C" w14:textId="77777777" w:rsidR="00D3472E" w:rsidRDefault="00D3472E" w:rsidP="000A62FF">
                      <w:r>
                        <w:t>Figure 13 : Complexity comparisons between Best, Worst and Average</w:t>
                      </w:r>
                    </w:p>
                  </w:txbxContent>
                </v:textbox>
                <w10:wrap type="tight" anchorx="margin"/>
              </v:shape>
            </w:pict>
          </mc:Fallback>
        </mc:AlternateContent>
      </w:r>
      <w:r>
        <w:rPr>
          <w:noProof/>
          <w:lang w:eastAsia="en-GB"/>
        </w:rPr>
        <w:drawing>
          <wp:inline distT="0" distB="0" distL="0" distR="0" wp14:anchorId="0C9F2A29" wp14:editId="51212529">
            <wp:extent cx="4572000" cy="2579299"/>
            <wp:effectExtent l="0" t="0" r="0" b="1206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01BDB9" w14:textId="77777777" w:rsidR="00D0349D" w:rsidRDefault="000A62FF" w:rsidP="0054151C">
      <w:pPr>
        <w:tabs>
          <w:tab w:val="left" w:pos="1155"/>
          <w:tab w:val="left" w:pos="8341"/>
        </w:tabs>
      </w:pPr>
      <w:r>
        <w:tab/>
      </w:r>
    </w:p>
    <w:p w14:paraId="26D84E55" w14:textId="77777777" w:rsidR="00D0349D" w:rsidRDefault="00D0349D" w:rsidP="00D0349D">
      <w:pPr>
        <w:pStyle w:val="Heading1"/>
        <w:rPr>
          <w:color w:val="auto"/>
        </w:rPr>
      </w:pPr>
      <w:r w:rsidRPr="00D0349D">
        <w:rPr>
          <w:color w:val="auto"/>
        </w:rPr>
        <w:lastRenderedPageBreak/>
        <w:t>Results</w:t>
      </w:r>
    </w:p>
    <w:p w14:paraId="5341CA7A" w14:textId="46E7E6F5" w:rsidR="00D0349D" w:rsidRDefault="00D3472E" w:rsidP="00D0349D">
      <w:r>
        <w:t>By looking at the table shown in figure 9 it could clearly be seen that the complexity of the best case for O(n-1) as every value was 1 less than n</w:t>
      </w:r>
      <w:r w:rsidR="00786D20">
        <w:t>. By simply looking at the graph shown in figure 10 it could easily be seen that the best case has linear time asymptotic complexity, i.e. O(n), which matches us with the O(n-1) which would also have the asymptotic complexity of O(n).</w:t>
      </w:r>
    </w:p>
    <w:p w14:paraId="79FA9613" w14:textId="15D15063" w:rsidR="00C344C7" w:rsidRPr="00C205E8" w:rsidRDefault="00C344C7" w:rsidP="00D0349D">
      <w:r>
        <w:t xml:space="preserve">Looking at the table in figure 9 again worst case was harder to distinguish however it could be seen from the graph in figure </w:t>
      </w:r>
      <w:r w:rsidR="00C205E8">
        <w:t>11 that the asymptotic complexity was quadratic, i.e. O(n</w:t>
      </w:r>
      <w:r w:rsidR="00C205E8">
        <w:rPr>
          <w:vertAlign w:val="superscript"/>
        </w:rPr>
        <w:t>2</w:t>
      </w:r>
      <w:r w:rsidR="00C205E8">
        <w:t>). By looking at theory it could be seen that the actual worst case complexity should be O((n</w:t>
      </w:r>
      <w:r w:rsidR="00C205E8">
        <w:rPr>
          <w:vertAlign w:val="superscript"/>
        </w:rPr>
        <w:t>2</w:t>
      </w:r>
      <w:r w:rsidR="00C205E8">
        <w:t xml:space="preserve"> – n)/2) and by putting in the values in the table in figure 9 it could be seen to match up with this. Furthermore, this matches up with the asymptotic complex as this would also give us O(n</w:t>
      </w:r>
      <w:r w:rsidR="00C205E8">
        <w:rPr>
          <w:vertAlign w:val="superscript"/>
        </w:rPr>
        <w:t>2</w:t>
      </w:r>
      <w:r w:rsidR="00C205E8">
        <w:t>).</w:t>
      </w:r>
    </w:p>
    <w:p w14:paraId="250AB949" w14:textId="3D8E4D1F" w:rsidR="00C205E8" w:rsidRDefault="00C205E8" w:rsidP="00D0349D">
      <w:r>
        <w:t>When looking for the average case it could be seen in the graph of figure 12 that the asymptotic complexity was again quadratic, O(n</w:t>
      </w:r>
      <w:r>
        <w:rPr>
          <w:vertAlign w:val="superscript"/>
        </w:rPr>
        <w:t>2</w:t>
      </w:r>
      <w:r>
        <w:t>), however by looking at the following graph in figure 13 the graph could be seen to be about half way between the best and worst case so it was clear that it had a lower complexity</w:t>
      </w:r>
      <w:r w:rsidR="00EF6A5B">
        <w:t xml:space="preserve"> than worst case</w:t>
      </w:r>
      <w:r>
        <w:t>. When comparing this to theory it was given that the average case complexity was O((n</w:t>
      </w:r>
      <w:r>
        <w:rPr>
          <w:vertAlign w:val="superscript"/>
        </w:rPr>
        <w:t>2</w:t>
      </w:r>
      <w:r>
        <w:t>-n)/4) which not only matches up visually with the graph but when values were put in it came out to match almost exactly for the larger values.</w:t>
      </w:r>
      <w:r w:rsidR="001D23D4">
        <w:t xml:space="preserve"> Furthermore, it could be seen by comparing figures 11 and 12 that the maximums of the scales were exactly half which matches with the given complexities.</w:t>
      </w:r>
      <w:r>
        <w:t xml:space="preserve"> When looking at the lower values it was slightly off but this is simply due to how small the range of the values are so in order to gain a more confident result the larger values would be chosen</w:t>
      </w:r>
      <w:r w:rsidR="00B008E2">
        <w:t xml:space="preserve"> anyway</w:t>
      </w:r>
      <w:r>
        <w:t>.</w:t>
      </w:r>
    </w:p>
    <w:p w14:paraId="39F0394F" w14:textId="31AF3E70" w:rsidR="0054151C" w:rsidRPr="00C205E8" w:rsidRDefault="00C205E8" w:rsidP="00D0349D">
      <w:r>
        <w:t>In conclusion, this study has given that the best case is O(n-1), the worst case is  O((n</w:t>
      </w:r>
      <w:r>
        <w:rPr>
          <w:vertAlign w:val="superscript"/>
        </w:rPr>
        <w:t>2</w:t>
      </w:r>
      <w:r>
        <w:t xml:space="preserve"> – n)/2) and the average case is O((n</w:t>
      </w:r>
      <w:r>
        <w:rPr>
          <w:vertAlign w:val="superscript"/>
        </w:rPr>
        <w:t>2</w:t>
      </w:r>
      <w:r>
        <w:t xml:space="preserve"> – n)/4) with the asymptotic complexity of best case being O(n), worst case being O(n</w:t>
      </w:r>
      <w:r>
        <w:rPr>
          <w:vertAlign w:val="superscript"/>
        </w:rPr>
        <w:t>2</w:t>
      </w:r>
      <w:r>
        <w:t>) and the average case also being O(n</w:t>
      </w:r>
      <w:r>
        <w:rPr>
          <w:vertAlign w:val="superscript"/>
        </w:rPr>
        <w:t>2</w:t>
      </w:r>
      <w:r>
        <w:t>) with all the found values match up with theory.</w:t>
      </w:r>
    </w:p>
    <w:p w14:paraId="4FD36E87" w14:textId="77777777" w:rsidR="00D0349D" w:rsidRDefault="00D0349D" w:rsidP="00D0349D">
      <w:pPr>
        <w:pStyle w:val="Heading1"/>
        <w:rPr>
          <w:color w:val="auto"/>
        </w:rPr>
      </w:pPr>
      <w:r w:rsidRPr="00D0349D">
        <w:rPr>
          <w:color w:val="auto"/>
        </w:rPr>
        <w:t>References</w:t>
      </w:r>
    </w:p>
    <w:p w14:paraId="7D442148" w14:textId="77777777" w:rsidR="00D0349D" w:rsidRPr="00D0349D" w:rsidRDefault="0077147B" w:rsidP="00D0349D">
      <w:hyperlink r:id="rId18" w:history="1">
        <w:r w:rsidR="00D0349D" w:rsidRPr="00A44F7A">
          <w:rPr>
            <w:rStyle w:val="Hyperlink"/>
          </w:rPr>
          <w:t>https://www.geeksforgeeks.org/insertion-sort/</w:t>
        </w:r>
      </w:hyperlink>
      <w:r w:rsidR="00D0349D">
        <w:tab/>
      </w:r>
      <w:r w:rsidR="00D0349D">
        <w:tab/>
      </w:r>
      <w:r w:rsidR="00D0349D">
        <w:tab/>
      </w:r>
      <w:r w:rsidR="00D0349D">
        <w:tab/>
      </w:r>
      <w:r w:rsidR="00D0349D">
        <w:tab/>
      </w:r>
      <w:r w:rsidR="00D0349D">
        <w:tab/>
      </w:r>
      <w:r w:rsidR="00D0349D">
        <w:tab/>
        <w:t>[1]</w:t>
      </w:r>
    </w:p>
    <w:p w14:paraId="39BDCB1B" w14:textId="77777777" w:rsidR="00D0349D" w:rsidRPr="00D0349D" w:rsidRDefault="00D0349D" w:rsidP="00D0349D"/>
    <w:p w14:paraId="41259FB4" w14:textId="77777777" w:rsidR="00D0349D" w:rsidRPr="00D0349D" w:rsidRDefault="00D0349D" w:rsidP="00D0349D"/>
    <w:sectPr w:rsidR="00D0349D" w:rsidRPr="00D034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79639" w14:textId="77777777" w:rsidR="00032C0D" w:rsidRDefault="00032C0D" w:rsidP="008237BB">
      <w:pPr>
        <w:spacing w:after="0" w:line="240" w:lineRule="auto"/>
      </w:pPr>
      <w:r>
        <w:separator/>
      </w:r>
    </w:p>
  </w:endnote>
  <w:endnote w:type="continuationSeparator" w:id="0">
    <w:p w14:paraId="7F8C4C25" w14:textId="77777777" w:rsidR="00032C0D" w:rsidRDefault="00032C0D" w:rsidP="00823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91BD6" w14:textId="77777777" w:rsidR="00032C0D" w:rsidRDefault="00032C0D" w:rsidP="008237BB">
      <w:pPr>
        <w:spacing w:after="0" w:line="240" w:lineRule="auto"/>
      </w:pPr>
      <w:r>
        <w:separator/>
      </w:r>
    </w:p>
  </w:footnote>
  <w:footnote w:type="continuationSeparator" w:id="0">
    <w:p w14:paraId="6032D7DF" w14:textId="77777777" w:rsidR="00032C0D" w:rsidRDefault="00032C0D" w:rsidP="008237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B"/>
    <w:rsid w:val="00032C0D"/>
    <w:rsid w:val="00040C13"/>
    <w:rsid w:val="00095D9F"/>
    <w:rsid w:val="000A62FF"/>
    <w:rsid w:val="001727DB"/>
    <w:rsid w:val="001859E5"/>
    <w:rsid w:val="001D23D4"/>
    <w:rsid w:val="0022403D"/>
    <w:rsid w:val="002339D6"/>
    <w:rsid w:val="004D02CA"/>
    <w:rsid w:val="0054151C"/>
    <w:rsid w:val="005B42A9"/>
    <w:rsid w:val="0067377F"/>
    <w:rsid w:val="00752301"/>
    <w:rsid w:val="0077147B"/>
    <w:rsid w:val="00786D20"/>
    <w:rsid w:val="008237BB"/>
    <w:rsid w:val="00860907"/>
    <w:rsid w:val="009260CA"/>
    <w:rsid w:val="00B008E2"/>
    <w:rsid w:val="00C205E8"/>
    <w:rsid w:val="00C344C7"/>
    <w:rsid w:val="00C6148E"/>
    <w:rsid w:val="00C82FEF"/>
    <w:rsid w:val="00C93329"/>
    <w:rsid w:val="00CD6087"/>
    <w:rsid w:val="00D0349D"/>
    <w:rsid w:val="00D3472E"/>
    <w:rsid w:val="00E5631F"/>
    <w:rsid w:val="00E662CD"/>
    <w:rsid w:val="00EF6A5B"/>
    <w:rsid w:val="00F132DA"/>
    <w:rsid w:val="00FC4C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0EEF"/>
  <w15:chartTrackingRefBased/>
  <w15:docId w15:val="{710CA492-4EE2-492C-800D-1B1048F8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7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3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7D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237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7BB"/>
  </w:style>
  <w:style w:type="paragraph" w:styleId="Footer">
    <w:name w:val="footer"/>
    <w:basedOn w:val="Normal"/>
    <w:link w:val="FooterChar"/>
    <w:uiPriority w:val="99"/>
    <w:unhideWhenUsed/>
    <w:rsid w:val="008237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7BB"/>
  </w:style>
  <w:style w:type="character" w:styleId="Hyperlink">
    <w:name w:val="Hyperlink"/>
    <w:basedOn w:val="DefaultParagraphFont"/>
    <w:uiPriority w:val="99"/>
    <w:unhideWhenUsed/>
    <w:rsid w:val="00D0349D"/>
    <w:rPr>
      <w:color w:val="0563C1" w:themeColor="hyperlink"/>
      <w:u w:val="single"/>
    </w:rPr>
  </w:style>
  <w:style w:type="paragraph" w:styleId="BalloonText">
    <w:name w:val="Balloon Text"/>
    <w:basedOn w:val="Normal"/>
    <w:link w:val="BalloonTextChar"/>
    <w:uiPriority w:val="99"/>
    <w:semiHidden/>
    <w:unhideWhenUsed/>
    <w:rsid w:val="00F13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2DA"/>
    <w:rPr>
      <w:rFonts w:ascii="Segoe UI" w:hAnsi="Segoe UI" w:cs="Segoe UI"/>
      <w:sz w:val="18"/>
      <w:szCs w:val="18"/>
    </w:rPr>
  </w:style>
  <w:style w:type="character" w:customStyle="1" w:styleId="Heading2Char">
    <w:name w:val="Heading 2 Char"/>
    <w:basedOn w:val="DefaultParagraphFont"/>
    <w:link w:val="Heading2"/>
    <w:uiPriority w:val="9"/>
    <w:rsid w:val="0075230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8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insertion-sort/"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4.xml"/><Relationship Id="rId2" Type="http://schemas.openxmlformats.org/officeDocument/2006/relationships/settings" Target="settings.xml"/><Relationship Id="rId16" Type="http://schemas.openxmlformats.org/officeDocument/2006/relationships/chart" Target="charts/chart3.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2.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Best Case complexity</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Best Case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Sheet1!$A$2:$A$25</c:f>
              <c:numCache>
                <c:formatCode>General</c:formatCode>
                <c:ptCount val="24"/>
                <c:pt idx="0">
                  <c:v>5</c:v>
                </c:pt>
                <c:pt idx="1">
                  <c:v>5</c:v>
                </c:pt>
                <c:pt idx="2">
                  <c:v>5</c:v>
                </c:pt>
                <c:pt idx="3">
                  <c:v>5</c:v>
                </c:pt>
                <c:pt idx="4">
                  <c:v>5</c:v>
                </c:pt>
                <c:pt idx="5">
                  <c:v>20</c:v>
                </c:pt>
                <c:pt idx="6">
                  <c:v>20</c:v>
                </c:pt>
                <c:pt idx="7">
                  <c:v>20</c:v>
                </c:pt>
                <c:pt idx="8">
                  <c:v>20</c:v>
                </c:pt>
                <c:pt idx="9">
                  <c:v>20</c:v>
                </c:pt>
                <c:pt idx="10">
                  <c:v>80</c:v>
                </c:pt>
                <c:pt idx="11">
                  <c:v>80</c:v>
                </c:pt>
                <c:pt idx="12">
                  <c:v>80</c:v>
                </c:pt>
                <c:pt idx="13">
                  <c:v>80</c:v>
                </c:pt>
                <c:pt idx="14">
                  <c:v>80</c:v>
                </c:pt>
                <c:pt idx="15">
                  <c:v>320</c:v>
                </c:pt>
                <c:pt idx="16">
                  <c:v>320</c:v>
                </c:pt>
                <c:pt idx="17">
                  <c:v>320</c:v>
                </c:pt>
                <c:pt idx="18">
                  <c:v>320</c:v>
                </c:pt>
                <c:pt idx="19">
                  <c:v>320</c:v>
                </c:pt>
                <c:pt idx="20">
                  <c:v>1280</c:v>
                </c:pt>
                <c:pt idx="21">
                  <c:v>1280</c:v>
                </c:pt>
                <c:pt idx="22">
                  <c:v>1280</c:v>
                </c:pt>
                <c:pt idx="23">
                  <c:v>1280</c:v>
                </c:pt>
              </c:numCache>
            </c:numRef>
          </c:xVal>
          <c:yVal>
            <c:numRef>
              <c:f>Sheet1!$B$2:$B$25</c:f>
              <c:numCache>
                <c:formatCode>General</c:formatCode>
                <c:ptCount val="24"/>
                <c:pt idx="0">
                  <c:v>4</c:v>
                </c:pt>
                <c:pt idx="1">
                  <c:v>4</c:v>
                </c:pt>
                <c:pt idx="2">
                  <c:v>4</c:v>
                </c:pt>
                <c:pt idx="3">
                  <c:v>4</c:v>
                </c:pt>
                <c:pt idx="4">
                  <c:v>4</c:v>
                </c:pt>
                <c:pt idx="5">
                  <c:v>19</c:v>
                </c:pt>
                <c:pt idx="6">
                  <c:v>19</c:v>
                </c:pt>
                <c:pt idx="7">
                  <c:v>19</c:v>
                </c:pt>
                <c:pt idx="8">
                  <c:v>19</c:v>
                </c:pt>
                <c:pt idx="9">
                  <c:v>19</c:v>
                </c:pt>
                <c:pt idx="10">
                  <c:v>79</c:v>
                </c:pt>
                <c:pt idx="11">
                  <c:v>79</c:v>
                </c:pt>
                <c:pt idx="12">
                  <c:v>79</c:v>
                </c:pt>
                <c:pt idx="13">
                  <c:v>79</c:v>
                </c:pt>
                <c:pt idx="14">
                  <c:v>79</c:v>
                </c:pt>
                <c:pt idx="15">
                  <c:v>319</c:v>
                </c:pt>
                <c:pt idx="16">
                  <c:v>319</c:v>
                </c:pt>
                <c:pt idx="17">
                  <c:v>319</c:v>
                </c:pt>
                <c:pt idx="18">
                  <c:v>319</c:v>
                </c:pt>
                <c:pt idx="19">
                  <c:v>319</c:v>
                </c:pt>
                <c:pt idx="20">
                  <c:v>1279</c:v>
                </c:pt>
                <c:pt idx="21">
                  <c:v>1279</c:v>
                </c:pt>
                <c:pt idx="22">
                  <c:v>1279</c:v>
                </c:pt>
                <c:pt idx="23">
                  <c:v>1279</c:v>
                </c:pt>
              </c:numCache>
            </c:numRef>
          </c:yVal>
          <c:smooth val="0"/>
          <c:extLst>
            <c:ext xmlns:c16="http://schemas.microsoft.com/office/drawing/2014/chart" uri="{C3380CC4-5D6E-409C-BE32-E72D297353CC}">
              <c16:uniqueId val="{00000000-B4F0-4394-B408-3AA89F44CFEE}"/>
            </c:ext>
          </c:extLst>
        </c:ser>
        <c:dLbls>
          <c:showLegendKey val="0"/>
          <c:showVal val="0"/>
          <c:showCatName val="0"/>
          <c:showSerName val="0"/>
          <c:showPercent val="0"/>
          <c:showBubbleSize val="0"/>
        </c:dLbls>
        <c:axId val="1482397359"/>
        <c:axId val="1482400687"/>
      </c:scatterChart>
      <c:valAx>
        <c:axId val="1482397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2400687"/>
        <c:crosses val="autoZero"/>
        <c:crossBetween val="midCat"/>
      </c:valAx>
      <c:valAx>
        <c:axId val="1482400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Comparasons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23973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Worst</a:t>
            </a:r>
            <a:r>
              <a:rPr lang="en-GB" baseline="0"/>
              <a:t> case complexity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Worst Case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Sheet1!$A$2:$A$26</c:f>
              <c:numCache>
                <c:formatCode>General</c:formatCode>
                <c:ptCount val="25"/>
                <c:pt idx="0">
                  <c:v>5</c:v>
                </c:pt>
                <c:pt idx="1">
                  <c:v>5</c:v>
                </c:pt>
                <c:pt idx="2">
                  <c:v>5</c:v>
                </c:pt>
                <c:pt idx="3">
                  <c:v>5</c:v>
                </c:pt>
                <c:pt idx="4">
                  <c:v>5</c:v>
                </c:pt>
                <c:pt idx="5">
                  <c:v>20</c:v>
                </c:pt>
                <c:pt idx="6">
                  <c:v>20</c:v>
                </c:pt>
                <c:pt idx="7">
                  <c:v>20</c:v>
                </c:pt>
                <c:pt idx="8">
                  <c:v>20</c:v>
                </c:pt>
                <c:pt idx="9">
                  <c:v>20</c:v>
                </c:pt>
                <c:pt idx="10">
                  <c:v>80</c:v>
                </c:pt>
                <c:pt idx="11">
                  <c:v>80</c:v>
                </c:pt>
                <c:pt idx="12">
                  <c:v>80</c:v>
                </c:pt>
                <c:pt idx="13">
                  <c:v>80</c:v>
                </c:pt>
                <c:pt idx="14">
                  <c:v>80</c:v>
                </c:pt>
                <c:pt idx="15">
                  <c:v>320</c:v>
                </c:pt>
                <c:pt idx="16">
                  <c:v>320</c:v>
                </c:pt>
                <c:pt idx="17">
                  <c:v>320</c:v>
                </c:pt>
                <c:pt idx="18">
                  <c:v>320</c:v>
                </c:pt>
                <c:pt idx="19">
                  <c:v>320</c:v>
                </c:pt>
                <c:pt idx="20">
                  <c:v>1280</c:v>
                </c:pt>
                <c:pt idx="21">
                  <c:v>1280</c:v>
                </c:pt>
                <c:pt idx="22">
                  <c:v>1280</c:v>
                </c:pt>
                <c:pt idx="23">
                  <c:v>1280</c:v>
                </c:pt>
                <c:pt idx="24">
                  <c:v>1280</c:v>
                </c:pt>
              </c:numCache>
            </c:numRef>
          </c:xVal>
          <c:yVal>
            <c:numRef>
              <c:f>Sheet1!$C$2:$C$26</c:f>
              <c:numCache>
                <c:formatCode>General</c:formatCode>
                <c:ptCount val="25"/>
                <c:pt idx="0">
                  <c:v>10</c:v>
                </c:pt>
                <c:pt idx="1">
                  <c:v>10</c:v>
                </c:pt>
                <c:pt idx="2">
                  <c:v>10</c:v>
                </c:pt>
                <c:pt idx="3">
                  <c:v>10</c:v>
                </c:pt>
                <c:pt idx="4">
                  <c:v>10</c:v>
                </c:pt>
                <c:pt idx="5">
                  <c:v>190</c:v>
                </c:pt>
                <c:pt idx="6">
                  <c:v>190</c:v>
                </c:pt>
                <c:pt idx="7">
                  <c:v>190</c:v>
                </c:pt>
                <c:pt idx="8">
                  <c:v>190</c:v>
                </c:pt>
                <c:pt idx="9">
                  <c:v>190</c:v>
                </c:pt>
                <c:pt idx="10">
                  <c:v>3160</c:v>
                </c:pt>
                <c:pt idx="11">
                  <c:v>3160</c:v>
                </c:pt>
                <c:pt idx="12">
                  <c:v>3160</c:v>
                </c:pt>
                <c:pt idx="13">
                  <c:v>3160</c:v>
                </c:pt>
                <c:pt idx="14">
                  <c:v>3160</c:v>
                </c:pt>
                <c:pt idx="15">
                  <c:v>51040</c:v>
                </c:pt>
                <c:pt idx="16">
                  <c:v>51040</c:v>
                </c:pt>
                <c:pt idx="17">
                  <c:v>51040</c:v>
                </c:pt>
                <c:pt idx="18">
                  <c:v>51040</c:v>
                </c:pt>
                <c:pt idx="19">
                  <c:v>51040</c:v>
                </c:pt>
                <c:pt idx="20">
                  <c:v>818560</c:v>
                </c:pt>
                <c:pt idx="21">
                  <c:v>818560</c:v>
                </c:pt>
                <c:pt idx="22">
                  <c:v>818560</c:v>
                </c:pt>
                <c:pt idx="23">
                  <c:v>818560</c:v>
                </c:pt>
                <c:pt idx="24">
                  <c:v>818560</c:v>
                </c:pt>
              </c:numCache>
            </c:numRef>
          </c:yVal>
          <c:smooth val="0"/>
          <c:extLst>
            <c:ext xmlns:c16="http://schemas.microsoft.com/office/drawing/2014/chart" uri="{C3380CC4-5D6E-409C-BE32-E72D297353CC}">
              <c16:uniqueId val="{00000000-6A56-4D2D-A940-74CD9D3B189A}"/>
            </c:ext>
          </c:extLst>
        </c:ser>
        <c:dLbls>
          <c:showLegendKey val="0"/>
          <c:showVal val="0"/>
          <c:showCatName val="0"/>
          <c:showSerName val="0"/>
          <c:showPercent val="0"/>
          <c:showBubbleSize val="0"/>
        </c:dLbls>
        <c:axId val="1443526143"/>
        <c:axId val="1443529471"/>
      </c:scatterChart>
      <c:valAx>
        <c:axId val="144352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529471"/>
        <c:crosses val="autoZero"/>
        <c:crossBetween val="midCat"/>
      </c:valAx>
      <c:valAx>
        <c:axId val="1443529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comparasons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5261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case complexity</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Random Cases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Sheet1!$A$2:$A$26</c:f>
              <c:numCache>
                <c:formatCode>General</c:formatCode>
                <c:ptCount val="25"/>
                <c:pt idx="0">
                  <c:v>5</c:v>
                </c:pt>
                <c:pt idx="1">
                  <c:v>5</c:v>
                </c:pt>
                <c:pt idx="2">
                  <c:v>5</c:v>
                </c:pt>
                <c:pt idx="3">
                  <c:v>5</c:v>
                </c:pt>
                <c:pt idx="4">
                  <c:v>5</c:v>
                </c:pt>
                <c:pt idx="5">
                  <c:v>20</c:v>
                </c:pt>
                <c:pt idx="6">
                  <c:v>20</c:v>
                </c:pt>
                <c:pt idx="7">
                  <c:v>20</c:v>
                </c:pt>
                <c:pt idx="8">
                  <c:v>20</c:v>
                </c:pt>
                <c:pt idx="9">
                  <c:v>20</c:v>
                </c:pt>
                <c:pt idx="10">
                  <c:v>80</c:v>
                </c:pt>
                <c:pt idx="11">
                  <c:v>80</c:v>
                </c:pt>
                <c:pt idx="12">
                  <c:v>80</c:v>
                </c:pt>
                <c:pt idx="13">
                  <c:v>80</c:v>
                </c:pt>
                <c:pt idx="14">
                  <c:v>80</c:v>
                </c:pt>
                <c:pt idx="15">
                  <c:v>320</c:v>
                </c:pt>
                <c:pt idx="16">
                  <c:v>320</c:v>
                </c:pt>
                <c:pt idx="17">
                  <c:v>320</c:v>
                </c:pt>
                <c:pt idx="18">
                  <c:v>320</c:v>
                </c:pt>
                <c:pt idx="19">
                  <c:v>320</c:v>
                </c:pt>
                <c:pt idx="20">
                  <c:v>1280</c:v>
                </c:pt>
                <c:pt idx="21">
                  <c:v>1280</c:v>
                </c:pt>
                <c:pt idx="22">
                  <c:v>1280</c:v>
                </c:pt>
                <c:pt idx="23">
                  <c:v>1280</c:v>
                </c:pt>
                <c:pt idx="24">
                  <c:v>1280</c:v>
                </c:pt>
              </c:numCache>
            </c:numRef>
          </c:xVal>
          <c:yVal>
            <c:numRef>
              <c:f>Sheet1!$D$2:$D$26</c:f>
              <c:numCache>
                <c:formatCode>General</c:formatCode>
                <c:ptCount val="25"/>
                <c:pt idx="0">
                  <c:v>9</c:v>
                </c:pt>
                <c:pt idx="1">
                  <c:v>9</c:v>
                </c:pt>
                <c:pt idx="2">
                  <c:v>9</c:v>
                </c:pt>
                <c:pt idx="3">
                  <c:v>6</c:v>
                </c:pt>
                <c:pt idx="4">
                  <c:v>7</c:v>
                </c:pt>
                <c:pt idx="5">
                  <c:v>122</c:v>
                </c:pt>
                <c:pt idx="6">
                  <c:v>133</c:v>
                </c:pt>
                <c:pt idx="7">
                  <c:v>108</c:v>
                </c:pt>
                <c:pt idx="8">
                  <c:v>112</c:v>
                </c:pt>
                <c:pt idx="9">
                  <c:v>98</c:v>
                </c:pt>
                <c:pt idx="10">
                  <c:v>1558</c:v>
                </c:pt>
                <c:pt idx="11">
                  <c:v>1727</c:v>
                </c:pt>
                <c:pt idx="12">
                  <c:v>1649</c:v>
                </c:pt>
                <c:pt idx="13">
                  <c:v>1494</c:v>
                </c:pt>
                <c:pt idx="14">
                  <c:v>1460</c:v>
                </c:pt>
                <c:pt idx="15">
                  <c:v>24778</c:v>
                </c:pt>
                <c:pt idx="16">
                  <c:v>27190</c:v>
                </c:pt>
                <c:pt idx="17">
                  <c:v>26206</c:v>
                </c:pt>
                <c:pt idx="18">
                  <c:v>25608</c:v>
                </c:pt>
                <c:pt idx="19">
                  <c:v>27279</c:v>
                </c:pt>
                <c:pt idx="20">
                  <c:v>423755</c:v>
                </c:pt>
                <c:pt idx="21">
                  <c:v>414774</c:v>
                </c:pt>
                <c:pt idx="22">
                  <c:v>415820</c:v>
                </c:pt>
                <c:pt idx="23">
                  <c:v>423482</c:v>
                </c:pt>
                <c:pt idx="24">
                  <c:v>400556</c:v>
                </c:pt>
              </c:numCache>
            </c:numRef>
          </c:yVal>
          <c:smooth val="0"/>
          <c:extLst>
            <c:ext xmlns:c16="http://schemas.microsoft.com/office/drawing/2014/chart" uri="{C3380CC4-5D6E-409C-BE32-E72D297353CC}">
              <c16:uniqueId val="{00000000-5D32-413F-BC3C-43E56080EE7E}"/>
            </c:ext>
          </c:extLst>
        </c:ser>
        <c:dLbls>
          <c:showLegendKey val="0"/>
          <c:showVal val="0"/>
          <c:showCatName val="0"/>
          <c:showSerName val="0"/>
          <c:showPercent val="0"/>
          <c:showBubbleSize val="0"/>
        </c:dLbls>
        <c:axId val="1587266191"/>
        <c:axId val="1587273263"/>
      </c:scatterChart>
      <c:valAx>
        <c:axId val="15872661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7273263"/>
        <c:crosses val="autoZero"/>
        <c:crossBetween val="midCat"/>
      </c:valAx>
      <c:valAx>
        <c:axId val="1587273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comparasons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7266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Best</a:t>
            </a:r>
            <a:r>
              <a:rPr lang="en-GB" baseline="0"/>
              <a:t> vs Worst vs Avg. Random Complexities</a:t>
            </a:r>
            <a:endParaRPr lang="en-GB"/>
          </a:p>
        </c:rich>
      </c:tx>
      <c:layout>
        <c:manualLayout>
          <c:xMode val="edge"/>
          <c:yMode val="edge"/>
          <c:x val="0.15051377952755907"/>
          <c:y val="1.051801209571390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91426071741033"/>
          <c:y val="0.11617144359716014"/>
          <c:w val="0.81419685039370082"/>
          <c:h val="0.6427985039176185"/>
        </c:manualLayout>
      </c:layout>
      <c:scatterChart>
        <c:scatterStyle val="lineMarker"/>
        <c:varyColors val="0"/>
        <c:ser>
          <c:idx val="0"/>
          <c:order val="0"/>
          <c:tx>
            <c:strRef>
              <c:f>Sheet1!$G$1</c:f>
              <c:strCache>
                <c:ptCount val="1"/>
                <c:pt idx="0">
                  <c:v>best case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Sheet1!$F$2:$F$6</c:f>
              <c:numCache>
                <c:formatCode>General</c:formatCode>
                <c:ptCount val="5"/>
                <c:pt idx="0">
                  <c:v>5</c:v>
                </c:pt>
                <c:pt idx="1">
                  <c:v>20</c:v>
                </c:pt>
                <c:pt idx="2">
                  <c:v>80</c:v>
                </c:pt>
                <c:pt idx="3">
                  <c:v>320</c:v>
                </c:pt>
                <c:pt idx="4">
                  <c:v>1280</c:v>
                </c:pt>
              </c:numCache>
            </c:numRef>
          </c:xVal>
          <c:yVal>
            <c:numRef>
              <c:f>Sheet1!$G$2:$G$6</c:f>
              <c:numCache>
                <c:formatCode>General</c:formatCode>
                <c:ptCount val="5"/>
                <c:pt idx="0">
                  <c:v>4</c:v>
                </c:pt>
                <c:pt idx="1">
                  <c:v>19</c:v>
                </c:pt>
                <c:pt idx="2">
                  <c:v>79</c:v>
                </c:pt>
                <c:pt idx="3">
                  <c:v>319</c:v>
                </c:pt>
                <c:pt idx="4">
                  <c:v>1279</c:v>
                </c:pt>
              </c:numCache>
            </c:numRef>
          </c:yVal>
          <c:smooth val="0"/>
          <c:extLst>
            <c:ext xmlns:c16="http://schemas.microsoft.com/office/drawing/2014/chart" uri="{C3380CC4-5D6E-409C-BE32-E72D297353CC}">
              <c16:uniqueId val="{00000000-D4AE-4CB2-89D7-D87D7F0AED69}"/>
            </c:ext>
          </c:extLst>
        </c:ser>
        <c:ser>
          <c:idx val="1"/>
          <c:order val="1"/>
          <c:tx>
            <c:strRef>
              <c:f>Sheet1!$H$1</c:f>
              <c:strCache>
                <c:ptCount val="1"/>
                <c:pt idx="0">
                  <c:v>worst case</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0"/>
          </c:trendline>
          <c:xVal>
            <c:numRef>
              <c:f>Sheet1!$F$2:$F$6</c:f>
              <c:numCache>
                <c:formatCode>General</c:formatCode>
                <c:ptCount val="5"/>
                <c:pt idx="0">
                  <c:v>5</c:v>
                </c:pt>
                <c:pt idx="1">
                  <c:v>20</c:v>
                </c:pt>
                <c:pt idx="2">
                  <c:v>80</c:v>
                </c:pt>
                <c:pt idx="3">
                  <c:v>320</c:v>
                </c:pt>
                <c:pt idx="4">
                  <c:v>1280</c:v>
                </c:pt>
              </c:numCache>
            </c:numRef>
          </c:xVal>
          <c:yVal>
            <c:numRef>
              <c:f>Sheet1!$H$2:$H$6</c:f>
              <c:numCache>
                <c:formatCode>General</c:formatCode>
                <c:ptCount val="5"/>
                <c:pt idx="0">
                  <c:v>10</c:v>
                </c:pt>
                <c:pt idx="1">
                  <c:v>190</c:v>
                </c:pt>
                <c:pt idx="2">
                  <c:v>3160</c:v>
                </c:pt>
                <c:pt idx="3">
                  <c:v>51040</c:v>
                </c:pt>
                <c:pt idx="4">
                  <c:v>818560</c:v>
                </c:pt>
              </c:numCache>
            </c:numRef>
          </c:yVal>
          <c:smooth val="0"/>
          <c:extLst>
            <c:ext xmlns:c16="http://schemas.microsoft.com/office/drawing/2014/chart" uri="{C3380CC4-5D6E-409C-BE32-E72D297353CC}">
              <c16:uniqueId val="{00000001-D4AE-4CB2-89D7-D87D7F0AED69}"/>
            </c:ext>
          </c:extLst>
        </c:ser>
        <c:ser>
          <c:idx val="2"/>
          <c:order val="2"/>
          <c:tx>
            <c:strRef>
              <c:f>Sheet1!$I$1</c:f>
              <c:strCache>
                <c:ptCount val="1"/>
                <c:pt idx="0">
                  <c:v>AVG rand</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0"/>
          </c:trendline>
          <c:trendline>
            <c:spPr>
              <a:ln w="19050" cap="rnd">
                <a:solidFill>
                  <a:schemeClr val="accent3"/>
                </a:solidFill>
                <a:prstDash val="sysDot"/>
              </a:ln>
              <a:effectLst/>
            </c:spPr>
            <c:trendlineType val="exp"/>
            <c:dispRSqr val="0"/>
            <c:dispEq val="0"/>
          </c:trendline>
          <c:xVal>
            <c:numRef>
              <c:f>Sheet1!$F$2:$F$6</c:f>
              <c:numCache>
                <c:formatCode>General</c:formatCode>
                <c:ptCount val="5"/>
                <c:pt idx="0">
                  <c:v>5</c:v>
                </c:pt>
                <c:pt idx="1">
                  <c:v>20</c:v>
                </c:pt>
                <c:pt idx="2">
                  <c:v>80</c:v>
                </c:pt>
                <c:pt idx="3">
                  <c:v>320</c:v>
                </c:pt>
                <c:pt idx="4">
                  <c:v>1280</c:v>
                </c:pt>
              </c:numCache>
            </c:numRef>
          </c:xVal>
          <c:yVal>
            <c:numRef>
              <c:f>Sheet1!$I$2:$I$6</c:f>
              <c:numCache>
                <c:formatCode>General</c:formatCode>
                <c:ptCount val="5"/>
                <c:pt idx="0">
                  <c:v>8</c:v>
                </c:pt>
                <c:pt idx="1">
                  <c:v>114.6</c:v>
                </c:pt>
                <c:pt idx="2">
                  <c:v>1577.6</c:v>
                </c:pt>
                <c:pt idx="3">
                  <c:v>26212.2</c:v>
                </c:pt>
                <c:pt idx="4">
                  <c:v>415677.4</c:v>
                </c:pt>
              </c:numCache>
            </c:numRef>
          </c:yVal>
          <c:smooth val="0"/>
          <c:extLst>
            <c:ext xmlns:c16="http://schemas.microsoft.com/office/drawing/2014/chart" uri="{C3380CC4-5D6E-409C-BE32-E72D297353CC}">
              <c16:uniqueId val="{00000002-D4AE-4CB2-89D7-D87D7F0AED69}"/>
            </c:ext>
          </c:extLst>
        </c:ser>
        <c:dLbls>
          <c:showLegendKey val="0"/>
          <c:showVal val="0"/>
          <c:showCatName val="0"/>
          <c:showSerName val="0"/>
          <c:showPercent val="0"/>
          <c:showBubbleSize val="0"/>
        </c:dLbls>
        <c:axId val="1443530719"/>
        <c:axId val="1443532383"/>
      </c:scatterChart>
      <c:valAx>
        <c:axId val="14435307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532383"/>
        <c:crosses val="autoZero"/>
        <c:crossBetween val="midCat"/>
      </c:valAx>
      <c:valAx>
        <c:axId val="1443532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530719"/>
        <c:crosses val="autoZero"/>
        <c:crossBetween val="midCat"/>
      </c:valAx>
      <c:spPr>
        <a:noFill/>
        <a:ln>
          <a:noFill/>
        </a:ln>
        <a:effectLst/>
      </c:spPr>
    </c:plotArea>
    <c:legend>
      <c:legendPos val="b"/>
      <c:layout>
        <c:manualLayout>
          <c:xMode val="edge"/>
          <c:yMode val="edge"/>
          <c:x val="7.179024496937883E-2"/>
          <c:y val="0.8211937248301977"/>
          <c:w val="0.85641929133858263"/>
          <c:h val="0.1510283142703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18910E22.dotm</Template>
  <TotalTime>1</TotalTime>
  <Pages>7</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2019-03-11T09:30:00Z</dcterms:created>
  <dcterms:modified xsi:type="dcterms:W3CDTF">2019-03-11T09:30:00Z</dcterms:modified>
</cp:coreProperties>
</file>